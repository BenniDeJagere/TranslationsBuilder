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DDCE9" w14:textId="3C409509" w:rsidR="001C7B5E" w:rsidRPr="00C47A6B" w:rsidRDefault="00A56461" w:rsidP="008649F4">
      <w:pPr>
        <w:pStyle w:val="Heading2"/>
        <w:rPr>
          <w:b/>
        </w:rPr>
      </w:pPr>
      <w:r>
        <w:rPr>
          <w:b/>
        </w:rPr>
        <w:t xml:space="preserve">Getting </w:t>
      </w:r>
      <w:r w:rsidR="0090430D">
        <w:rPr>
          <w:b/>
        </w:rPr>
        <w:t xml:space="preserve">Started </w:t>
      </w:r>
      <w:r>
        <w:rPr>
          <w:b/>
        </w:rPr>
        <w:t xml:space="preserve">with </w:t>
      </w:r>
      <w:r w:rsidR="00BC432D">
        <w:rPr>
          <w:b/>
        </w:rPr>
        <w:t>Translation Builder</w:t>
      </w:r>
    </w:p>
    <w:p w14:paraId="5CFFB7A2" w14:textId="6BDA13C7" w:rsidR="003E71C8" w:rsidRDefault="00162656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Setup Time</w:t>
      </w:r>
      <w:r w:rsidR="003E71C8">
        <w:rPr>
          <w:sz w:val="20"/>
          <w:szCs w:val="20"/>
        </w:rPr>
        <w:t xml:space="preserve">: </w:t>
      </w:r>
      <w:r>
        <w:rPr>
          <w:sz w:val="20"/>
          <w:szCs w:val="20"/>
        </w:rPr>
        <w:t>60 minutes</w:t>
      </w:r>
    </w:p>
    <w:p w14:paraId="39DD67E6" w14:textId="520BD9B0" w:rsidR="003E71C8" w:rsidRPr="003E71C8" w:rsidRDefault="003E71C8" w:rsidP="003E71C8">
      <w:pPr>
        <w:pStyle w:val="LabExerciseText"/>
        <w:rPr>
          <w:sz w:val="20"/>
          <w:szCs w:val="20"/>
        </w:rPr>
      </w:pPr>
      <w:r w:rsidRPr="003E71C8">
        <w:rPr>
          <w:b/>
          <w:sz w:val="20"/>
          <w:szCs w:val="20"/>
        </w:rPr>
        <w:t>Lab Folder</w:t>
      </w:r>
      <w:r w:rsidRPr="003E71C8">
        <w:rPr>
          <w:sz w:val="20"/>
          <w:szCs w:val="20"/>
        </w:rPr>
        <w:t>: C:\Student\</w:t>
      </w:r>
      <w:r w:rsidR="006872D3" w:rsidRPr="006872D3">
        <w:rPr>
          <w:sz w:val="20"/>
          <w:szCs w:val="20"/>
        </w:rPr>
        <w:t>Modules\05_PBIVIZ\Lab</w:t>
      </w:r>
    </w:p>
    <w:p w14:paraId="1510685A" w14:textId="01AA2F23" w:rsidR="0077432D" w:rsidRDefault="001C7B5E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Overview</w:t>
      </w:r>
      <w:r>
        <w:rPr>
          <w:sz w:val="20"/>
          <w:szCs w:val="20"/>
        </w:rPr>
        <w:t>:</w:t>
      </w:r>
      <w:r w:rsidR="006872D3">
        <w:rPr>
          <w:sz w:val="20"/>
          <w:szCs w:val="20"/>
        </w:rPr>
        <w:t xml:space="preserve"> In this lab, you will </w:t>
      </w:r>
      <w:r w:rsidR="00BB20E4">
        <w:rPr>
          <w:sz w:val="20"/>
          <w:szCs w:val="20"/>
        </w:rPr>
        <w:t xml:space="preserve">begin be installing </w:t>
      </w:r>
      <w:r w:rsidR="006872D3">
        <w:rPr>
          <w:sz w:val="20"/>
          <w:szCs w:val="20"/>
        </w:rPr>
        <w:t xml:space="preserve">the </w:t>
      </w:r>
      <w:r w:rsidR="00BB20E4">
        <w:rPr>
          <w:sz w:val="20"/>
          <w:szCs w:val="20"/>
        </w:rPr>
        <w:t>Power BI Custom Visual Tool (</w:t>
      </w:r>
      <w:r w:rsidR="006872D3">
        <w:rPr>
          <w:sz w:val="20"/>
          <w:szCs w:val="20"/>
        </w:rPr>
        <w:t>PBIVIZ</w:t>
      </w:r>
      <w:r w:rsidR="00BB20E4">
        <w:rPr>
          <w:sz w:val="20"/>
          <w:szCs w:val="20"/>
        </w:rPr>
        <w:t>)</w:t>
      </w:r>
      <w:r w:rsidR="006872D3">
        <w:rPr>
          <w:sz w:val="20"/>
          <w:szCs w:val="20"/>
        </w:rPr>
        <w:t xml:space="preserve">. After that, you will use </w:t>
      </w:r>
      <w:r w:rsidR="00E455CE">
        <w:rPr>
          <w:sz w:val="20"/>
          <w:szCs w:val="20"/>
        </w:rPr>
        <w:t xml:space="preserve">Node.js, the </w:t>
      </w:r>
      <w:r w:rsidR="006872D3">
        <w:rPr>
          <w:sz w:val="20"/>
          <w:szCs w:val="20"/>
        </w:rPr>
        <w:t xml:space="preserve">PBIVIZ </w:t>
      </w:r>
      <w:r w:rsidR="00E455CE">
        <w:rPr>
          <w:sz w:val="20"/>
          <w:szCs w:val="20"/>
        </w:rPr>
        <w:t xml:space="preserve">utility </w:t>
      </w:r>
      <w:r w:rsidR="006872D3">
        <w:rPr>
          <w:sz w:val="20"/>
          <w:szCs w:val="20"/>
        </w:rPr>
        <w:t xml:space="preserve">and Visual Studio Code to </w:t>
      </w:r>
      <w:r w:rsidR="00BB20E4">
        <w:rPr>
          <w:sz w:val="20"/>
          <w:szCs w:val="20"/>
        </w:rPr>
        <w:t>create and debug custom visual projects</w:t>
      </w:r>
      <w:r w:rsidR="006872D3">
        <w:rPr>
          <w:sz w:val="20"/>
          <w:szCs w:val="20"/>
        </w:rPr>
        <w:t xml:space="preserve"> within the context of a Power BI workspace.</w:t>
      </w:r>
    </w:p>
    <w:p w14:paraId="040D9D73" w14:textId="5D48F2A8" w:rsidR="0021193F" w:rsidRPr="0021193F" w:rsidRDefault="0021193F" w:rsidP="003E71C8">
      <w:pPr>
        <w:pStyle w:val="LabExerciseText"/>
      </w:pPr>
      <w:r>
        <w:rPr>
          <w:b/>
          <w:sz w:val="20"/>
          <w:szCs w:val="20"/>
        </w:rPr>
        <w:t>Prerequisites</w:t>
      </w:r>
      <w:r w:rsidR="00BB20E4">
        <w:rPr>
          <w:sz w:val="20"/>
          <w:szCs w:val="20"/>
        </w:rPr>
        <w:t>: This lab assumes you’</w:t>
      </w:r>
      <w:r>
        <w:rPr>
          <w:sz w:val="20"/>
          <w:szCs w:val="20"/>
        </w:rPr>
        <w:t>ve already installed Node.JS</w:t>
      </w:r>
      <w:r w:rsidR="006872D3">
        <w:rPr>
          <w:sz w:val="20"/>
          <w:szCs w:val="20"/>
        </w:rPr>
        <w:t xml:space="preserve"> and Visual Studio Code as described in setup</w:t>
      </w:r>
      <w:r w:rsidR="00BB20E4">
        <w:rPr>
          <w:sz w:val="20"/>
          <w:szCs w:val="20"/>
        </w:rPr>
        <w:t>.docx</w:t>
      </w:r>
      <w:r w:rsidR="006872D3">
        <w:rPr>
          <w:sz w:val="20"/>
          <w:szCs w:val="20"/>
        </w:rPr>
        <w:t>.</w:t>
      </w:r>
    </w:p>
    <w:p w14:paraId="144D7E82" w14:textId="65FB2504" w:rsidR="00FE6C41" w:rsidRDefault="00162656" w:rsidP="00FE6C41">
      <w:pPr>
        <w:pStyle w:val="Heading3"/>
      </w:pPr>
      <w:r>
        <w:t xml:space="preserve">Exercise </w:t>
      </w:r>
      <w:r w:rsidR="00410FD2">
        <w:t>1</w:t>
      </w:r>
      <w:r w:rsidR="00FE6C41">
        <w:t xml:space="preserve">: </w:t>
      </w:r>
      <w:r w:rsidR="0021193F">
        <w:t xml:space="preserve">Prepare </w:t>
      </w:r>
      <w:r w:rsidR="007F21B7">
        <w:t>Your PC for Developing Custom Visuals</w:t>
      </w:r>
    </w:p>
    <w:p w14:paraId="7BFAFBBE" w14:textId="7D6AEAEE" w:rsidR="00FE6C41" w:rsidRDefault="00FE6C41" w:rsidP="00FE6C41">
      <w:pPr>
        <w:pStyle w:val="LabExerciseLeadIn"/>
      </w:pPr>
      <w:r>
        <w:t xml:space="preserve">In this </w:t>
      </w:r>
      <w:r w:rsidR="00162656">
        <w:t>exercise</w:t>
      </w:r>
      <w:r w:rsidR="006872D3">
        <w:t xml:space="preserve"> you will </w:t>
      </w:r>
      <w:r w:rsidR="00BB20E4">
        <w:rPr>
          <w:sz w:val="20"/>
          <w:szCs w:val="20"/>
        </w:rPr>
        <w:t>install the Power BI Custom Visual Tool (PBIVIZ) and then install a self-signed SSL certificate which makes it possible to debug custom vis</w:t>
      </w:r>
      <w:r w:rsidR="00E455CE">
        <w:rPr>
          <w:sz w:val="20"/>
          <w:szCs w:val="20"/>
        </w:rPr>
        <w:t>ual projects in Node.js using the local</w:t>
      </w:r>
      <w:r w:rsidR="00BB20E4">
        <w:rPr>
          <w:sz w:val="20"/>
          <w:szCs w:val="20"/>
        </w:rPr>
        <w:t xml:space="preserve"> address of </w:t>
      </w:r>
      <w:hyperlink r:id="rId12" w:history="1">
        <w:r w:rsidR="00BB20E4" w:rsidRPr="008100AC">
          <w:rPr>
            <w:rStyle w:val="Hyperlink"/>
            <w:sz w:val="20"/>
            <w:szCs w:val="20"/>
          </w:rPr>
          <w:t>https://localhost</w:t>
        </w:r>
      </w:hyperlink>
      <w:r w:rsidR="006872D3">
        <w:t>.</w:t>
      </w:r>
    </w:p>
    <w:p w14:paraId="60C64720" w14:textId="2480F17A" w:rsidR="0021193F" w:rsidRDefault="0021193F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Install the </w:t>
      </w:r>
      <w:r w:rsidR="00BB20E4">
        <w:rPr>
          <w:sz w:val="20"/>
          <w:szCs w:val="20"/>
        </w:rPr>
        <w:t>Power BI Custom Visual Tool (PBIVIZ).</w:t>
      </w:r>
    </w:p>
    <w:p w14:paraId="138ACA56" w14:textId="2AC14FE2" w:rsidR="00BB20E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Using the Windows Start menu, launch the </w:t>
      </w:r>
      <w:r w:rsidRPr="00BB20E4">
        <w:rPr>
          <w:b/>
          <w:sz w:val="20"/>
          <w:szCs w:val="20"/>
        </w:rPr>
        <w:t>Node.js command prompt</w:t>
      </w:r>
      <w:r>
        <w:rPr>
          <w:sz w:val="20"/>
          <w:szCs w:val="20"/>
        </w:rPr>
        <w:t>.</w:t>
      </w:r>
    </w:p>
    <w:p w14:paraId="787C6C1E" w14:textId="6C0194E7" w:rsidR="0021193F" w:rsidRDefault="0021193F" w:rsidP="0021193F">
      <w:pPr>
        <w:pStyle w:val="LabStepScreenshotLevel2"/>
      </w:pPr>
      <w:r>
        <w:drawing>
          <wp:inline distT="0" distB="0" distL="0" distR="0" wp14:anchorId="6B04E6C3" wp14:editId="5E8ECBEE">
            <wp:extent cx="1389648" cy="1706379"/>
            <wp:effectExtent l="19050" t="19050" r="2032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339" cy="179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5D600" w14:textId="07A44EF5" w:rsidR="0063087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You should now have an open Node.js command prompt.</w:t>
      </w:r>
    </w:p>
    <w:p w14:paraId="62165FEF" w14:textId="27AAE017" w:rsidR="0021193F" w:rsidRDefault="00C716DD" w:rsidP="0021193F">
      <w:pPr>
        <w:pStyle w:val="LabStepScreenshotLevel2"/>
      </w:pPr>
      <w:r>
        <w:drawing>
          <wp:inline distT="0" distB="0" distL="0" distR="0" wp14:anchorId="03B812F8" wp14:editId="03C135FB">
            <wp:extent cx="4362556" cy="64419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55" cy="6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F492" w14:textId="349A8052" w:rsidR="0021193F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Type and execute the following command to install the Power BI Custom Visual Tool (PBIVIZ).</w:t>
      </w:r>
    </w:p>
    <w:p w14:paraId="5B303927" w14:textId="14B0E2A0" w:rsidR="00531F88" w:rsidRPr="00BB20E4" w:rsidRDefault="00531F88" w:rsidP="00531F88">
      <w:pPr>
        <w:pStyle w:val="LabStepCodeBlockLevel2"/>
      </w:pPr>
      <w:r w:rsidRPr="00531F88">
        <w:t>npm install -g powerbi-visuals-tools</w:t>
      </w:r>
      <w:r w:rsidR="00EE457C">
        <w:t>@</w:t>
      </w:r>
      <w:r w:rsidR="00C716DD">
        <w:t>3</w:t>
      </w:r>
    </w:p>
    <w:p w14:paraId="2942C2EC" w14:textId="1DB42A18" w:rsidR="00EE457C" w:rsidRDefault="00EE457C" w:rsidP="00EE457C">
      <w:pPr>
        <w:pStyle w:val="LabExerciseCallout"/>
      </w:pPr>
      <w:r>
        <w:t xml:space="preserve">The </w:t>
      </w:r>
      <w:r w:rsidRPr="00EE457C">
        <w:rPr>
          <w:b/>
        </w:rPr>
        <w:t>@</w:t>
      </w:r>
      <w:r w:rsidR="00C716DD">
        <w:rPr>
          <w:b/>
        </w:rPr>
        <w:t>3</w:t>
      </w:r>
      <w:r>
        <w:t xml:space="preserve"> at the end ensures that you install the version of these tools with the largest version number that starts with a </w:t>
      </w:r>
      <w:r w:rsidR="00C716DD">
        <w:t>3</w:t>
      </w:r>
      <w:r>
        <w:t xml:space="preserve"> but not a </w:t>
      </w:r>
      <w:r w:rsidR="00C716DD">
        <w:t>2</w:t>
      </w:r>
      <w:r>
        <w:t>.</w:t>
      </w:r>
    </w:p>
    <w:p w14:paraId="48E57778" w14:textId="67F125C4" w:rsidR="0021193F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By inspecting the console output, you should be able to determine which version of the tools are being installed.</w:t>
      </w:r>
    </w:p>
    <w:p w14:paraId="07B639FA" w14:textId="4FB95653" w:rsidR="0008664F" w:rsidRDefault="00C716DD" w:rsidP="0008664F">
      <w:pPr>
        <w:pStyle w:val="LabStepScreenshotLevel2"/>
      </w:pPr>
      <w:r>
        <w:drawing>
          <wp:inline distT="0" distB="0" distL="0" distR="0" wp14:anchorId="54D0E897" wp14:editId="48F76B4B">
            <wp:extent cx="3534999" cy="870820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710" cy="87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A23F" w14:textId="168A62D9" w:rsidR="00531F88" w:rsidRDefault="00531F88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Run </w:t>
      </w:r>
      <w:r w:rsidR="008A4BDC">
        <w:rPr>
          <w:sz w:val="20"/>
          <w:szCs w:val="20"/>
        </w:rPr>
        <w:t xml:space="preserve">the </w:t>
      </w:r>
      <w:r w:rsidR="00E455CE" w:rsidRPr="00E455CE">
        <w:rPr>
          <w:b/>
          <w:sz w:val="20"/>
          <w:szCs w:val="20"/>
        </w:rPr>
        <w:t>pbiviz --h</w:t>
      </w:r>
      <w:r w:rsidR="000435C9" w:rsidRPr="00E455CE">
        <w:rPr>
          <w:b/>
          <w:sz w:val="20"/>
          <w:szCs w:val="20"/>
        </w:rPr>
        <w:t>elp</w:t>
      </w:r>
      <w:r w:rsidR="000435C9">
        <w:rPr>
          <w:sz w:val="20"/>
          <w:szCs w:val="20"/>
        </w:rPr>
        <w:t xml:space="preserve"> </w:t>
      </w:r>
      <w:r w:rsidR="008A4BDC">
        <w:rPr>
          <w:sz w:val="20"/>
          <w:szCs w:val="20"/>
        </w:rPr>
        <w:t xml:space="preserve">command </w:t>
      </w:r>
      <w:r w:rsidR="000435C9">
        <w:rPr>
          <w:sz w:val="20"/>
          <w:szCs w:val="20"/>
        </w:rPr>
        <w:t xml:space="preserve">to </w:t>
      </w:r>
      <w:r w:rsidR="00E455CE">
        <w:rPr>
          <w:sz w:val="20"/>
          <w:szCs w:val="20"/>
        </w:rPr>
        <w:t>discover</w:t>
      </w:r>
      <w:r w:rsidR="000435C9">
        <w:rPr>
          <w:sz w:val="20"/>
          <w:szCs w:val="20"/>
        </w:rPr>
        <w:t xml:space="preserve"> what commands are available.</w:t>
      </w:r>
    </w:p>
    <w:p w14:paraId="748D0598" w14:textId="081EE60B" w:rsidR="00531F88" w:rsidRDefault="000435C9" w:rsidP="00531F88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From the Node.js command prompt, t</w:t>
      </w:r>
      <w:r w:rsidR="00E455CE">
        <w:rPr>
          <w:sz w:val="20"/>
          <w:szCs w:val="20"/>
        </w:rPr>
        <w:t xml:space="preserve">ype </w:t>
      </w:r>
      <w:r>
        <w:rPr>
          <w:sz w:val="20"/>
          <w:szCs w:val="20"/>
        </w:rPr>
        <w:t>and execute the following command.</w:t>
      </w:r>
    </w:p>
    <w:p w14:paraId="54F40C33" w14:textId="5E12F6F5" w:rsidR="00531F88" w:rsidRDefault="000A551D" w:rsidP="00531F88">
      <w:pPr>
        <w:pStyle w:val="LabStepCodeBlock"/>
      </w:pPr>
      <w:r>
        <w:t>pbiviz</w:t>
      </w:r>
      <w:r w:rsidR="000435C9">
        <w:t xml:space="preserve"> --help</w:t>
      </w:r>
    </w:p>
    <w:p w14:paraId="0A5CD9CB" w14:textId="5C8605F9" w:rsidR="00531F88" w:rsidRDefault="000435C9" w:rsidP="00531F88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You should see out</w:t>
      </w:r>
      <w:r w:rsidR="0036675C">
        <w:rPr>
          <w:sz w:val="20"/>
          <w:szCs w:val="20"/>
        </w:rPr>
        <w:t>put</w:t>
      </w:r>
      <w:r>
        <w:rPr>
          <w:sz w:val="20"/>
          <w:szCs w:val="20"/>
        </w:rPr>
        <w:t xml:space="preserve"> in the console that lists the commands supported by the </w:t>
      </w:r>
      <w:r w:rsidR="0036675C" w:rsidRPr="00E455CE">
        <w:rPr>
          <w:b/>
          <w:sz w:val="20"/>
          <w:szCs w:val="20"/>
        </w:rPr>
        <w:t>pbiviz</w:t>
      </w:r>
      <w:r w:rsidR="0036675C">
        <w:rPr>
          <w:sz w:val="20"/>
          <w:szCs w:val="20"/>
        </w:rPr>
        <w:t xml:space="preserve"> </w:t>
      </w:r>
      <w:r>
        <w:rPr>
          <w:sz w:val="20"/>
          <w:szCs w:val="20"/>
        </w:rPr>
        <w:t>utility.</w:t>
      </w:r>
    </w:p>
    <w:p w14:paraId="74913698" w14:textId="73501C7F" w:rsidR="00531F88" w:rsidRDefault="00C716DD" w:rsidP="00531F88">
      <w:pPr>
        <w:pStyle w:val="LabStepScreenshotLevel2"/>
      </w:pPr>
      <w:r>
        <w:drawing>
          <wp:inline distT="0" distB="0" distL="0" distR="0" wp14:anchorId="76B757D9" wp14:editId="22299DC7">
            <wp:extent cx="3550324" cy="129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6"/>
                    <a:stretch/>
                  </pic:blipFill>
                  <pic:spPr bwMode="auto">
                    <a:xfrm>
                      <a:off x="0" y="0"/>
                      <a:ext cx="3588663" cy="131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A1684" w14:textId="78CF2877" w:rsidR="00531F88" w:rsidRDefault="0036675C" w:rsidP="00531F88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Check the version of </w:t>
      </w:r>
      <w:r w:rsidRPr="00E455CE">
        <w:rPr>
          <w:b/>
          <w:sz w:val="20"/>
          <w:szCs w:val="20"/>
        </w:rPr>
        <w:t>pbiviz</w:t>
      </w:r>
      <w:r>
        <w:rPr>
          <w:sz w:val="20"/>
          <w:szCs w:val="20"/>
        </w:rPr>
        <w:t xml:space="preserve"> by typing and executing the following command.</w:t>
      </w:r>
    </w:p>
    <w:p w14:paraId="4DB839F8" w14:textId="1640996E" w:rsidR="000435C9" w:rsidRDefault="0036675C" w:rsidP="000435C9">
      <w:pPr>
        <w:pStyle w:val="LabStepCodeBlockLevel2"/>
      </w:pPr>
      <w:r>
        <w:t>p</w:t>
      </w:r>
      <w:r w:rsidR="000435C9">
        <w:t>biviz --version</w:t>
      </w:r>
    </w:p>
    <w:p w14:paraId="64213682" w14:textId="27A6EF44" w:rsidR="000435C9" w:rsidRDefault="0036675C" w:rsidP="00531F88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You should now see the version number of the </w:t>
      </w:r>
      <w:r w:rsidRPr="00E455CE">
        <w:rPr>
          <w:b/>
          <w:sz w:val="20"/>
          <w:szCs w:val="20"/>
        </w:rPr>
        <w:t>pbiviz</w:t>
      </w:r>
      <w:r>
        <w:rPr>
          <w:sz w:val="20"/>
          <w:szCs w:val="20"/>
        </w:rPr>
        <w:t xml:space="preserve"> utility as output in the console window.</w:t>
      </w:r>
    </w:p>
    <w:p w14:paraId="17FE91EF" w14:textId="683E351C" w:rsidR="000435C9" w:rsidRDefault="00C716DD" w:rsidP="000435C9">
      <w:pPr>
        <w:pStyle w:val="LabStepScreenshotLevel2"/>
      </w:pPr>
      <w:r>
        <w:drawing>
          <wp:inline distT="0" distB="0" distL="0" distR="0" wp14:anchorId="493223C1" wp14:editId="38D1EC67">
            <wp:extent cx="2273229" cy="69957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31" cy="71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12FE" w14:textId="34F38FFF" w:rsidR="0008664F" w:rsidRPr="008E126D" w:rsidRDefault="0036675C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8E126D">
        <w:rPr>
          <w:sz w:val="20"/>
          <w:szCs w:val="20"/>
        </w:rPr>
        <w:t xml:space="preserve">nstall a self-signed SSL certificate </w:t>
      </w:r>
      <w:r>
        <w:rPr>
          <w:sz w:val="20"/>
          <w:szCs w:val="20"/>
        </w:rPr>
        <w:t xml:space="preserve">to test and debug custom visuals using the </w:t>
      </w:r>
      <w:hyperlink r:id="rId18" w:history="1">
        <w:r w:rsidR="008E126D" w:rsidRPr="008100AC">
          <w:rPr>
            <w:rStyle w:val="Hyperlink"/>
            <w:sz w:val="20"/>
            <w:szCs w:val="20"/>
          </w:rPr>
          <w:t>https://localhost</w:t>
        </w:r>
      </w:hyperlink>
      <w:r>
        <w:t xml:space="preserve"> domain.</w:t>
      </w:r>
    </w:p>
    <w:p w14:paraId="0ECA2BD8" w14:textId="34ED66BE" w:rsidR="008E126D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 the Node.js command prompt, type and execute the following command.</w:t>
      </w:r>
    </w:p>
    <w:p w14:paraId="0D3708A9" w14:textId="45988C0E" w:rsidR="0060200F" w:rsidRDefault="00BA75AB" w:rsidP="0060200F">
      <w:pPr>
        <w:pStyle w:val="LabStepCodeBlockLevel2"/>
      </w:pPr>
      <w:r>
        <w:t xml:space="preserve">pbiviz </w:t>
      </w:r>
      <w:r w:rsidRPr="00BA75AB">
        <w:t>--install-cert</w:t>
      </w:r>
    </w:p>
    <w:p w14:paraId="30C7FFA5" w14:textId="59C99305" w:rsidR="00B61AA6" w:rsidRDefault="00B61AA6" w:rsidP="00B61AA6">
      <w:pPr>
        <w:pStyle w:val="LabExerciseCallout"/>
      </w:pPr>
      <w:r>
        <w:t xml:space="preserve">When you execute this command, you will be prompted by the </w:t>
      </w:r>
      <w:r w:rsidRPr="00E455CE">
        <w:rPr>
          <w:b/>
        </w:rPr>
        <w:t>Certificate Import Wizard</w:t>
      </w:r>
      <w:r>
        <w:t xml:space="preserve">. This </w:t>
      </w:r>
      <w:r w:rsidR="00E455CE">
        <w:t xml:space="preserve">wizard </w:t>
      </w:r>
      <w:r>
        <w:t xml:space="preserve">provides an interactive experience in which you will work to complete the process of installing the self-signed SSL certificate for </w:t>
      </w:r>
      <w:r w:rsidRPr="008E126D">
        <w:rPr>
          <w:b/>
        </w:rPr>
        <w:t>localhost</w:t>
      </w:r>
      <w:r>
        <w:t>.</w:t>
      </w:r>
    </w:p>
    <w:p w14:paraId="4B8B66E0" w14:textId="5A9AF654" w:rsidR="00C716DD" w:rsidRDefault="00105D8E" w:rsidP="00280AF1">
      <w:pPr>
        <w:pStyle w:val="LabStepNumberedLevel2"/>
      </w:pPr>
      <w:r>
        <w:t xml:space="preserve">On the </w:t>
      </w:r>
      <w:r w:rsidRPr="00105D8E">
        <w:rPr>
          <w:b/>
        </w:rPr>
        <w:t>Welcome to the Certificate Import Wizard</w:t>
      </w:r>
      <w:r>
        <w:t xml:space="preserve"> page, click </w:t>
      </w:r>
      <w:r w:rsidRPr="00105D8E">
        <w:rPr>
          <w:b/>
        </w:rPr>
        <w:t>Next</w:t>
      </w:r>
      <w:r>
        <w:t>.</w:t>
      </w:r>
    </w:p>
    <w:p w14:paraId="458259A2" w14:textId="348FE2F6" w:rsidR="00C716DD" w:rsidRDefault="00C716DD" w:rsidP="00C716DD">
      <w:pPr>
        <w:pStyle w:val="LabStepScreenshotLevel2"/>
      </w:pPr>
      <w:r>
        <w:drawing>
          <wp:inline distT="0" distB="0" distL="0" distR="0" wp14:anchorId="7847BF81" wp14:editId="0E9EBADA">
            <wp:extent cx="3547771" cy="2365180"/>
            <wp:effectExtent l="19050" t="19050" r="1460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99" cy="2413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B9F67" w14:textId="750070BB" w:rsidR="00C716DD" w:rsidRDefault="00105D8E" w:rsidP="00280AF1">
      <w:pPr>
        <w:pStyle w:val="LabStepNumberedLevel2"/>
      </w:pPr>
      <w:r>
        <w:t>Navigate back to the console and copy the passphrase into the Windows clipboard.</w:t>
      </w:r>
    </w:p>
    <w:p w14:paraId="2B78D0E3" w14:textId="66BB82F8" w:rsidR="00C716DD" w:rsidRDefault="00C716DD" w:rsidP="00C716DD">
      <w:pPr>
        <w:pStyle w:val="LabStepScreenshotLevel2"/>
      </w:pPr>
      <w:r>
        <w:drawing>
          <wp:inline distT="0" distB="0" distL="0" distR="0" wp14:anchorId="38567E39" wp14:editId="3F022577">
            <wp:extent cx="4551566" cy="66829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998" cy="68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D765" w14:textId="52729219" w:rsidR="00280AF1" w:rsidRDefault="00B61AA6" w:rsidP="00280AF1">
      <w:pPr>
        <w:pStyle w:val="LabStepNumberedLevel2"/>
      </w:pPr>
      <w:r>
        <w:lastRenderedPageBreak/>
        <w:t xml:space="preserve">On the </w:t>
      </w:r>
      <w:r w:rsidRPr="00B61AA6">
        <w:rPr>
          <w:b/>
        </w:rPr>
        <w:t>Welcome to the Certificate Import Wizard</w:t>
      </w:r>
      <w:r>
        <w:t xml:space="preserve"> page, select </w:t>
      </w:r>
      <w:r w:rsidRPr="00B61AA6">
        <w:rPr>
          <w:b/>
        </w:rPr>
        <w:t>Current User</w:t>
      </w:r>
      <w:r>
        <w:t xml:space="preserve"> and then click </w:t>
      </w:r>
      <w:r w:rsidRPr="00B61AA6">
        <w:rPr>
          <w:b/>
        </w:rPr>
        <w:t>Next</w:t>
      </w:r>
      <w:r>
        <w:t>.</w:t>
      </w:r>
    </w:p>
    <w:p w14:paraId="2519CF0E" w14:textId="209F5CE6" w:rsidR="00280AF1" w:rsidRDefault="00280AF1" w:rsidP="00280AF1">
      <w:pPr>
        <w:pStyle w:val="LabStepScreenshotLevel2"/>
      </w:pPr>
      <w:r>
        <w:drawing>
          <wp:inline distT="0" distB="0" distL="0" distR="0" wp14:anchorId="71F1B8D8" wp14:editId="4008F2D6">
            <wp:extent cx="2057400" cy="2011680"/>
            <wp:effectExtent l="19050" t="19050" r="1905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8FBBD" w14:textId="253A0C8A" w:rsidR="00280AF1" w:rsidRDefault="00B61AA6" w:rsidP="00280AF1">
      <w:pPr>
        <w:pStyle w:val="LabStepNumberedLevel2"/>
      </w:pPr>
      <w:r>
        <w:t xml:space="preserve">On the </w:t>
      </w:r>
      <w:r w:rsidRPr="00B61AA6">
        <w:rPr>
          <w:b/>
        </w:rPr>
        <w:t>File to Import</w:t>
      </w:r>
      <w:r>
        <w:t xml:space="preserve"> page, accept the default </w:t>
      </w:r>
      <w:r w:rsidRPr="00B61AA6">
        <w:rPr>
          <w:b/>
        </w:rPr>
        <w:t>File name</w:t>
      </w:r>
      <w:r>
        <w:t xml:space="preserve"> value and click </w:t>
      </w:r>
      <w:r w:rsidRPr="00B61AA6">
        <w:rPr>
          <w:b/>
        </w:rPr>
        <w:t>Next</w:t>
      </w:r>
      <w:r>
        <w:t xml:space="preserve"> to continue.</w:t>
      </w:r>
    </w:p>
    <w:p w14:paraId="39EE6AC9" w14:textId="0AECD4D6" w:rsidR="00280AF1" w:rsidRDefault="00280AF1" w:rsidP="00280AF1">
      <w:pPr>
        <w:pStyle w:val="LabStepScreenshotLevel2"/>
      </w:pPr>
      <w:r>
        <w:drawing>
          <wp:inline distT="0" distB="0" distL="0" distR="0" wp14:anchorId="3AADCBB1" wp14:editId="10DFA238">
            <wp:extent cx="2532888" cy="2478024"/>
            <wp:effectExtent l="19050" t="19050" r="20320" b="177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2478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374DE" w14:textId="5C531FB7" w:rsidR="00280AF1" w:rsidRDefault="00B61AA6" w:rsidP="00280AF1">
      <w:pPr>
        <w:pStyle w:val="LabStepNumberedLevel2"/>
      </w:pPr>
      <w:r>
        <w:t xml:space="preserve">On the </w:t>
      </w:r>
      <w:r w:rsidRPr="00B61AA6">
        <w:rPr>
          <w:b/>
        </w:rPr>
        <w:t>Private key protection</w:t>
      </w:r>
      <w:r>
        <w:t xml:space="preserve"> page, </w:t>
      </w:r>
      <w:r w:rsidR="0033362A">
        <w:t xml:space="preserve">paste the passphrase from the clipboard into the </w:t>
      </w:r>
      <w:r w:rsidR="0033362A" w:rsidRPr="0033362A">
        <w:rPr>
          <w:b/>
        </w:rPr>
        <w:t>Password</w:t>
      </w:r>
      <w:r w:rsidR="0033362A">
        <w:t xml:space="preserve"> textbox and click </w:t>
      </w:r>
      <w:r w:rsidR="0033362A" w:rsidRPr="0033362A">
        <w:rPr>
          <w:b/>
        </w:rPr>
        <w:t>Next</w:t>
      </w:r>
      <w:r w:rsidR="0033362A">
        <w:t>.</w:t>
      </w:r>
    </w:p>
    <w:p w14:paraId="11034B40" w14:textId="256882BF" w:rsidR="00280AF1" w:rsidRDefault="00280AF1" w:rsidP="00280AF1">
      <w:pPr>
        <w:pStyle w:val="LabStepScreenshotLevel2"/>
      </w:pPr>
      <w:r>
        <w:drawing>
          <wp:inline distT="0" distB="0" distL="0" distR="0" wp14:anchorId="356C9A6D" wp14:editId="15A3408C">
            <wp:extent cx="2221992" cy="2176272"/>
            <wp:effectExtent l="19050" t="19050" r="26035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217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A8D3F" w14:textId="3462C272" w:rsidR="00280AF1" w:rsidRDefault="0033362A" w:rsidP="0033362A">
      <w:pPr>
        <w:pStyle w:val="LabExerciseCallout"/>
      </w:pPr>
      <w:r>
        <w:t xml:space="preserve">It can be helpful to check the </w:t>
      </w:r>
      <w:r w:rsidRPr="0033362A">
        <w:rPr>
          <w:b/>
        </w:rPr>
        <w:t>Display Password</w:t>
      </w:r>
      <w:r>
        <w:t xml:space="preserve"> option so you can make sure there are no quotes at the start or end of the password.</w:t>
      </w:r>
    </w:p>
    <w:p w14:paraId="11F290FC" w14:textId="77777777" w:rsidR="00280AF1" w:rsidRDefault="00280AF1" w:rsidP="00280AF1">
      <w:pPr>
        <w:pStyle w:val="LabStepNumberedLevel2"/>
      </w:pPr>
      <w:r>
        <w:lastRenderedPageBreak/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select </w:t>
      </w:r>
      <w:r>
        <w:rPr>
          <w:b/>
        </w:rPr>
        <w:t>Place all certificates in the following store</w:t>
      </w:r>
      <w:r>
        <w:t xml:space="preserve"> and then click the </w:t>
      </w:r>
      <w:r>
        <w:rPr>
          <w:b/>
        </w:rPr>
        <w:t xml:space="preserve">Browse… </w:t>
      </w:r>
      <w:r w:rsidRPr="004645F0">
        <w:t>button</w:t>
      </w:r>
      <w:r>
        <w:t>.</w:t>
      </w:r>
    </w:p>
    <w:p w14:paraId="21B0C06E" w14:textId="77777777" w:rsidR="00280AF1" w:rsidRDefault="00280AF1" w:rsidP="00280AF1">
      <w:pPr>
        <w:pStyle w:val="LabStepScreenshotLevel2"/>
      </w:pPr>
      <w:r>
        <w:drawing>
          <wp:inline distT="0" distB="0" distL="0" distR="0" wp14:anchorId="61C3DB97" wp14:editId="419258F8">
            <wp:extent cx="2414016" cy="2359152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3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0E3C" w14:textId="77777777" w:rsidR="00280AF1" w:rsidRDefault="00280AF1" w:rsidP="00280AF1">
      <w:pPr>
        <w:pStyle w:val="LabStepNumberedLevel2"/>
      </w:pPr>
      <w:r>
        <w:t xml:space="preserve">In the </w:t>
      </w:r>
      <w:r w:rsidRPr="008C0632">
        <w:rPr>
          <w:b/>
        </w:rPr>
        <w:t>Select Certificate Store</w:t>
      </w:r>
      <w:r>
        <w:t xml:space="preserve"> dialog, select </w:t>
      </w:r>
      <w:r w:rsidRPr="008C0632">
        <w:rPr>
          <w:b/>
        </w:rPr>
        <w:t>Trusted Root Certificate Authorities</w:t>
      </w:r>
      <w:r>
        <w:t xml:space="preserve"> and click the </w:t>
      </w:r>
      <w:r w:rsidRPr="008C0632">
        <w:rPr>
          <w:b/>
        </w:rPr>
        <w:t>OK</w:t>
      </w:r>
      <w:r>
        <w:t xml:space="preserve"> button.</w:t>
      </w:r>
    </w:p>
    <w:p w14:paraId="7FD5D834" w14:textId="77777777" w:rsidR="00280AF1" w:rsidRDefault="00280AF1" w:rsidP="00280AF1">
      <w:pPr>
        <w:pStyle w:val="LabStepScreenshotLevel2"/>
      </w:pPr>
      <w:r>
        <w:drawing>
          <wp:inline distT="0" distB="0" distL="0" distR="0" wp14:anchorId="7E2F05B8" wp14:editId="1978C2EE">
            <wp:extent cx="2386584" cy="2240280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224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43CE0" w14:textId="77777777" w:rsidR="00280AF1" w:rsidRDefault="00280AF1" w:rsidP="00280AF1">
      <w:pPr>
        <w:pStyle w:val="LabStepNumberedLevel2"/>
      </w:pPr>
      <w:r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click the </w:t>
      </w:r>
      <w:r w:rsidRPr="008C0632">
        <w:rPr>
          <w:b/>
        </w:rPr>
        <w:t>Next</w:t>
      </w:r>
      <w:r>
        <w:t xml:space="preserve"> button to continue.</w:t>
      </w:r>
    </w:p>
    <w:p w14:paraId="6E302C1F" w14:textId="77777777" w:rsidR="00280AF1" w:rsidRPr="008C0632" w:rsidRDefault="00280AF1" w:rsidP="00280AF1">
      <w:pPr>
        <w:pStyle w:val="LabStepNumberedLevel2"/>
      </w:pPr>
      <w:r>
        <w:t xml:space="preserve">On the </w:t>
      </w:r>
      <w:r>
        <w:rPr>
          <w:b/>
        </w:rPr>
        <w:t>Completing the Certification Import Wizard</w:t>
      </w:r>
      <w:r w:rsidRPr="008C0632">
        <w:t xml:space="preserve"> page</w:t>
      </w:r>
      <w:r>
        <w:t xml:space="preserve">, click </w:t>
      </w:r>
      <w:r w:rsidRPr="008C0632">
        <w:rPr>
          <w:b/>
        </w:rPr>
        <w:t>Finish</w:t>
      </w:r>
      <w:r>
        <w:t>.</w:t>
      </w:r>
    </w:p>
    <w:p w14:paraId="49199DCB" w14:textId="08E69ED0" w:rsidR="00280AF1" w:rsidRDefault="00280AF1" w:rsidP="00280AF1">
      <w:pPr>
        <w:pStyle w:val="LabStepScreenshotLevel2"/>
      </w:pPr>
      <w:r>
        <w:drawing>
          <wp:inline distT="0" distB="0" distL="0" distR="0" wp14:anchorId="0212C6BA" wp14:editId="1D61FCCC">
            <wp:extent cx="2276856" cy="2221992"/>
            <wp:effectExtent l="19050" t="19050" r="28575" b="260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2221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74604" w14:textId="2B5F1FC6" w:rsidR="0033362A" w:rsidRDefault="0033362A" w:rsidP="0033362A">
      <w:pPr>
        <w:pStyle w:val="LabStepNumberedLevel2"/>
      </w:pPr>
      <w:r>
        <w:lastRenderedPageBreak/>
        <w:t>If you see the follow</w:t>
      </w:r>
      <w:r w:rsidR="00E455CE">
        <w:t xml:space="preserve">ing </w:t>
      </w:r>
      <w:r w:rsidR="00E455CE" w:rsidRPr="00E455CE">
        <w:rPr>
          <w:b/>
        </w:rPr>
        <w:t>Security W</w:t>
      </w:r>
      <w:r w:rsidRPr="00E455CE">
        <w:rPr>
          <w:b/>
        </w:rPr>
        <w:t>arning</w:t>
      </w:r>
      <w:r w:rsidR="00E455CE">
        <w:t xml:space="preserve"> dialog</w:t>
      </w:r>
      <w:r>
        <w:t xml:space="preserve">, click </w:t>
      </w:r>
      <w:r w:rsidRPr="00E455CE">
        <w:rPr>
          <w:b/>
        </w:rPr>
        <w:t>Yes</w:t>
      </w:r>
      <w:r>
        <w:t xml:space="preserve"> to continue with the certificate installation.</w:t>
      </w:r>
    </w:p>
    <w:p w14:paraId="703CD73A" w14:textId="4BEBAB69" w:rsidR="00280AF1" w:rsidRDefault="00280AF1" w:rsidP="00280AF1">
      <w:pPr>
        <w:pStyle w:val="LabStepScreenshotLevel2"/>
      </w:pPr>
      <w:r>
        <w:drawing>
          <wp:inline distT="0" distB="0" distL="0" distR="0" wp14:anchorId="2B1BBC2E" wp14:editId="401F97CD">
            <wp:extent cx="2432304" cy="2258568"/>
            <wp:effectExtent l="19050" t="19050" r="25400" b="279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225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74A63" w14:textId="77777777" w:rsidR="00280AF1" w:rsidRDefault="00280AF1" w:rsidP="00280AF1">
      <w:pPr>
        <w:pStyle w:val="LabStepNumberedLevel2"/>
      </w:pPr>
      <w:r>
        <w:t>You should be prompted with a dialog that tells you the certificate import was successful.</w:t>
      </w:r>
    </w:p>
    <w:p w14:paraId="567DA968" w14:textId="77777777" w:rsidR="00280AF1" w:rsidRDefault="00280AF1" w:rsidP="00280AF1">
      <w:pPr>
        <w:pStyle w:val="LabStepScreenshotLevel2"/>
      </w:pPr>
      <w:r>
        <w:drawing>
          <wp:inline distT="0" distB="0" distL="0" distR="0" wp14:anchorId="37653419" wp14:editId="408C682B">
            <wp:extent cx="1490133" cy="996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8903" cy="10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8846" w14:textId="60358413" w:rsidR="00280AF1" w:rsidRDefault="00280AF1" w:rsidP="00280AF1">
      <w:pPr>
        <w:pStyle w:val="LabExerciseCallout"/>
      </w:pPr>
      <w:r>
        <w:t xml:space="preserve">You have now installed the Power BI Custom Visual Tool (PBIVIZ) and a self-signed SSL certificate for the local debugging address of  </w:t>
      </w:r>
      <w:hyperlink r:id="rId29" w:history="1">
        <w:r w:rsidRPr="008100AC">
          <w:rPr>
            <w:rStyle w:val="Hyperlink"/>
          </w:rPr>
          <w:t>https://localhost</w:t>
        </w:r>
      </w:hyperlink>
      <w:r>
        <w:t>. You can now begin to create</w:t>
      </w:r>
      <w:r w:rsidR="00E455CE">
        <w:t xml:space="preserve">, test and debug </w:t>
      </w:r>
      <w:r>
        <w:t>custom visuals.</w:t>
      </w:r>
    </w:p>
    <w:p w14:paraId="4496BCE9" w14:textId="44B986C9" w:rsidR="00C27FED" w:rsidRDefault="007F21B7" w:rsidP="00C27FED">
      <w:pPr>
        <w:pStyle w:val="Heading3"/>
      </w:pPr>
      <w:r>
        <w:t>Exercise 2: Create and Debug a Simple Custom Visual</w:t>
      </w:r>
    </w:p>
    <w:p w14:paraId="65DA0C36" w14:textId="14F1C796" w:rsidR="00C27FED" w:rsidRDefault="00602FCF" w:rsidP="00C27FED">
      <w:pPr>
        <w:pStyle w:val="LabExerciseLeadIn"/>
      </w:pPr>
      <w:r>
        <w:t>In this exercise you will create and test out your first custom visual project using the PBIVIZ utility.</w:t>
      </w:r>
    </w:p>
    <w:p w14:paraId="79135E16" w14:textId="7A574CDE" w:rsidR="00C27FED" w:rsidRDefault="00602FCF" w:rsidP="007F21B7">
      <w:pPr>
        <w:pStyle w:val="LabStepNumbered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Create a new project for custom visual name </w:t>
      </w:r>
      <w:r w:rsidRPr="00E455CE">
        <w:rPr>
          <w:b/>
          <w:sz w:val="20"/>
          <w:szCs w:val="20"/>
        </w:rPr>
        <w:t>viz01</w:t>
      </w:r>
      <w:r>
        <w:rPr>
          <w:sz w:val="20"/>
          <w:szCs w:val="20"/>
        </w:rPr>
        <w:t xml:space="preserve"> using the </w:t>
      </w:r>
      <w:r w:rsidR="00E455CE" w:rsidRPr="00E455CE">
        <w:rPr>
          <w:b/>
          <w:sz w:val="20"/>
          <w:szCs w:val="20"/>
        </w:rPr>
        <w:t>pbiviz</w:t>
      </w:r>
      <w:r w:rsidR="00E455CE">
        <w:rPr>
          <w:sz w:val="20"/>
          <w:szCs w:val="20"/>
        </w:rPr>
        <w:t xml:space="preserve"> </w:t>
      </w:r>
      <w:r>
        <w:rPr>
          <w:sz w:val="20"/>
          <w:szCs w:val="20"/>
        </w:rPr>
        <w:t>utility.</w:t>
      </w:r>
    </w:p>
    <w:p w14:paraId="527744EC" w14:textId="6C42288E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Return to the </w:t>
      </w:r>
      <w:r w:rsidRPr="00602FCF">
        <w:rPr>
          <w:b/>
          <w:sz w:val="20"/>
          <w:szCs w:val="20"/>
        </w:rPr>
        <w:t>Node.js</w:t>
      </w:r>
      <w:r>
        <w:rPr>
          <w:sz w:val="20"/>
          <w:szCs w:val="20"/>
        </w:rPr>
        <w:t xml:space="preserve"> command prompt.</w:t>
      </w:r>
    </w:p>
    <w:p w14:paraId="411AC1DA" w14:textId="125BDC31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</w:t>
      </w:r>
      <w:r w:rsidRPr="00E455CE">
        <w:rPr>
          <w:b/>
          <w:sz w:val="20"/>
          <w:szCs w:val="20"/>
        </w:rPr>
        <w:t>cd c:\Student</w:t>
      </w:r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</w:t>
      </w:r>
      <w:r>
        <w:rPr>
          <w:sz w:val="20"/>
          <w:szCs w:val="20"/>
        </w:rPr>
        <w:t xml:space="preserve"> folder.</w:t>
      </w:r>
    </w:p>
    <w:p w14:paraId="691AF673" w14:textId="299A6B15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the command </w:t>
      </w:r>
      <w:r w:rsidRPr="00602FCF">
        <w:rPr>
          <w:b/>
          <w:sz w:val="20"/>
          <w:szCs w:val="20"/>
        </w:rPr>
        <w:t xml:space="preserve">md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create a new folder named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>.</w:t>
      </w:r>
    </w:p>
    <w:p w14:paraId="71B9CF39" w14:textId="0C78CD9B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</w:t>
      </w:r>
      <w:r w:rsidRPr="00602FCF">
        <w:rPr>
          <w:b/>
          <w:sz w:val="20"/>
          <w:szCs w:val="20"/>
        </w:rPr>
        <w:t>cd</w:t>
      </w:r>
      <w:r>
        <w:rPr>
          <w:sz w:val="20"/>
          <w:szCs w:val="20"/>
        </w:rPr>
        <w:t xml:space="preserve">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 xml:space="preserve"> folder.</w:t>
      </w:r>
    </w:p>
    <w:p w14:paraId="5D71B8CC" w14:textId="3BC1D936" w:rsidR="00791337" w:rsidRDefault="00791337" w:rsidP="00791337">
      <w:pPr>
        <w:pStyle w:val="LabStepScreenshotLevel2"/>
      </w:pPr>
      <w:r>
        <w:drawing>
          <wp:inline distT="0" distB="0" distL="0" distR="0" wp14:anchorId="36E5175F" wp14:editId="444C299C">
            <wp:extent cx="3805644" cy="1456267"/>
            <wp:effectExtent l="19050" t="19050" r="2349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54" cy="1478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6CA35" w14:textId="4E58B856" w:rsidR="00602FCF" w:rsidRDefault="00602FCF" w:rsidP="00602FCF">
      <w:pPr>
        <w:pStyle w:val="LabStepNumberedLevel2"/>
      </w:pPr>
      <w:r>
        <w:t xml:space="preserve">Type and execute the following </w:t>
      </w:r>
      <w:r w:rsidR="00E455CE" w:rsidRPr="00E455CE">
        <w:rPr>
          <w:b/>
        </w:rPr>
        <w:t>pbiviz</w:t>
      </w:r>
      <w:r w:rsidR="00E455CE">
        <w:t xml:space="preserve"> </w:t>
      </w:r>
      <w:r>
        <w:t xml:space="preserve">command to create a new custom visual project named </w:t>
      </w:r>
      <w:r w:rsidRPr="00602FCF">
        <w:rPr>
          <w:b/>
        </w:rPr>
        <w:t>viz01</w:t>
      </w:r>
      <w:r>
        <w:t>.</w:t>
      </w:r>
    </w:p>
    <w:p w14:paraId="1F907B22" w14:textId="2F0545ED" w:rsidR="00602FCF" w:rsidRDefault="00602FCF" w:rsidP="00602FCF">
      <w:pPr>
        <w:pStyle w:val="LabStepCodeBlockLevel2"/>
      </w:pPr>
      <w:r>
        <w:t>pbiviz new viz01</w:t>
      </w:r>
    </w:p>
    <w:p w14:paraId="20D58E60" w14:textId="539D3AB7" w:rsidR="00602FCF" w:rsidRDefault="00E455CE" w:rsidP="00602FCF">
      <w:pPr>
        <w:pStyle w:val="LabStepNumberedLevel2"/>
      </w:pPr>
      <w:r>
        <w:lastRenderedPageBreak/>
        <w:t>You should see output in the console window that the visual has been created successfully</w:t>
      </w:r>
      <w:r w:rsidR="00DA4F9B">
        <w:t>.</w:t>
      </w:r>
    </w:p>
    <w:p w14:paraId="6252625A" w14:textId="3F43EF85" w:rsidR="00791337" w:rsidRDefault="00280AF1" w:rsidP="00791337">
      <w:pPr>
        <w:pStyle w:val="LabStepScreenshotLevel2"/>
      </w:pPr>
      <w:r>
        <w:drawing>
          <wp:inline distT="0" distB="0" distL="0" distR="0" wp14:anchorId="01D733D3" wp14:editId="3D8BFE09">
            <wp:extent cx="2674961" cy="1122100"/>
            <wp:effectExtent l="19050" t="19050" r="11430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85" cy="11320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868CB" w14:textId="3030E032" w:rsidR="007F21B7" w:rsidRDefault="00E413CB" w:rsidP="008C0698">
      <w:pPr>
        <w:pStyle w:val="LabStepNumbered"/>
      </w:pPr>
      <w:r>
        <w:t>Open project using Visual Studio Code</w:t>
      </w:r>
      <w:r w:rsidR="00DA4F9B">
        <w:t>.</w:t>
      </w:r>
    </w:p>
    <w:p w14:paraId="04FD2FAF" w14:textId="173EFBC0" w:rsidR="00E455CE" w:rsidRDefault="00E455CE" w:rsidP="00DA4F9B">
      <w:pPr>
        <w:pStyle w:val="LabStepNumberedLevel2"/>
      </w:pPr>
      <w:r>
        <w:t xml:space="preserve">In the Node.js command prompt, type and execute </w:t>
      </w:r>
      <w:r w:rsidRPr="00B554C1">
        <w:rPr>
          <w:b/>
        </w:rPr>
        <w:t>cd viz01</w:t>
      </w:r>
      <w:r>
        <w:t xml:space="preserve"> to make the folder for this project the current directory</w:t>
      </w:r>
    </w:p>
    <w:p w14:paraId="5E159D8D" w14:textId="6B51D74B" w:rsidR="00DA4F9B" w:rsidRDefault="00DA4F9B" w:rsidP="00DA4F9B">
      <w:pPr>
        <w:pStyle w:val="LabStepNumberedLevel2"/>
      </w:pPr>
      <w:r>
        <w:t xml:space="preserve">In the Node.js command prompt, type and execute </w:t>
      </w:r>
      <w:r w:rsidRPr="00DA4F9B">
        <w:rPr>
          <w:b/>
        </w:rPr>
        <w:t>code .</w:t>
      </w:r>
      <w:r>
        <w:t xml:space="preserve"> to open the project with Visual Studio Code.</w:t>
      </w:r>
    </w:p>
    <w:p w14:paraId="7A070D27" w14:textId="52CB70BD" w:rsidR="00E413CB" w:rsidRDefault="00A77830" w:rsidP="00E413CB">
      <w:pPr>
        <w:pStyle w:val="LabStepScreenshotLevel2"/>
      </w:pPr>
      <w:r>
        <w:drawing>
          <wp:inline distT="0" distB="0" distL="0" distR="0" wp14:anchorId="17D4D0C5" wp14:editId="26DA6805">
            <wp:extent cx="2060812" cy="1006443"/>
            <wp:effectExtent l="19050" t="19050" r="15875" b="228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409" cy="101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D171A" w14:textId="4B08158D" w:rsidR="00DA4F9B" w:rsidRDefault="00DA4F9B" w:rsidP="00DA4F9B">
      <w:pPr>
        <w:pStyle w:val="LabStepNumberedLevel2"/>
      </w:pPr>
      <w:r>
        <w:t xml:space="preserve">Visual Studio Code should start and open the root folder of the </w:t>
      </w:r>
      <w:r w:rsidRPr="00DA4F9B">
        <w:rPr>
          <w:b/>
        </w:rPr>
        <w:t>viz01</w:t>
      </w:r>
      <w:r>
        <w:t xml:space="preserve"> project.</w:t>
      </w:r>
    </w:p>
    <w:p w14:paraId="4D7774DF" w14:textId="5CACEDA9" w:rsidR="00E413CB" w:rsidRDefault="00D3677F" w:rsidP="00E413CB">
      <w:pPr>
        <w:pStyle w:val="LabStepScreenshotLevel2"/>
      </w:pPr>
      <w:r>
        <w:drawing>
          <wp:inline distT="0" distB="0" distL="0" distR="0" wp14:anchorId="7B4F0502" wp14:editId="65451171">
            <wp:extent cx="5764936" cy="22928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52" cy="230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1526" w14:textId="0E041950" w:rsidR="00A77830" w:rsidRDefault="00A77830" w:rsidP="00DA4F9B">
      <w:pPr>
        <w:pStyle w:val="LabStepNumbered"/>
      </w:pPr>
      <w:r>
        <w:t xml:space="preserve">Inspect the </w:t>
      </w:r>
      <w:proofErr w:type="spellStart"/>
      <w:r w:rsidR="00105D8E" w:rsidRPr="00105D8E">
        <w:rPr>
          <w:b/>
        </w:rPr>
        <w:t>package.json</w:t>
      </w:r>
      <w:proofErr w:type="spellEnd"/>
      <w:r w:rsidR="00105D8E">
        <w:t xml:space="preserve"> file for your new </w:t>
      </w:r>
      <w:r>
        <w:t>project</w:t>
      </w:r>
      <w:r w:rsidR="005338F8">
        <w:t>.</w:t>
      </w:r>
    </w:p>
    <w:p w14:paraId="024BDFD7" w14:textId="6DE09339" w:rsidR="00A77830" w:rsidRDefault="00105D8E" w:rsidP="00A77830">
      <w:pPr>
        <w:pStyle w:val="LabStepNumberedLevel2"/>
      </w:pPr>
      <w:r>
        <w:t xml:space="preserve">Open the </w:t>
      </w:r>
      <w:proofErr w:type="spellStart"/>
      <w:r>
        <w:t>the</w:t>
      </w:r>
      <w:proofErr w:type="spellEnd"/>
      <w:r>
        <w:t xml:space="preserve"> </w:t>
      </w:r>
      <w:proofErr w:type="spellStart"/>
      <w:r w:rsidRPr="00105D8E">
        <w:rPr>
          <w:b/>
        </w:rPr>
        <w:t>package.json</w:t>
      </w:r>
      <w:proofErr w:type="spellEnd"/>
      <w:r>
        <w:t xml:space="preserve"> file</w:t>
      </w:r>
      <w:r w:rsidR="005338F8">
        <w:t>.</w:t>
      </w:r>
    </w:p>
    <w:p w14:paraId="4657A83A" w14:textId="23E34667" w:rsidR="00A77830" w:rsidRDefault="00FF67F6" w:rsidP="00A77830">
      <w:pPr>
        <w:pStyle w:val="LabStepScreenshotLevel2"/>
      </w:pPr>
      <w:r>
        <w:drawing>
          <wp:inline distT="0" distB="0" distL="0" distR="0" wp14:anchorId="107299EB" wp14:editId="18AAD241">
            <wp:extent cx="1429946" cy="159678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9"/>
                    <a:stretch/>
                  </pic:blipFill>
                  <pic:spPr bwMode="auto">
                    <a:xfrm>
                      <a:off x="0" y="0"/>
                      <a:ext cx="1448810" cy="161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B7734" w14:textId="23587B01" w:rsidR="00A77830" w:rsidRDefault="00105D8E" w:rsidP="00A77830">
      <w:pPr>
        <w:pStyle w:val="LabStepNumberedLevel2"/>
      </w:pPr>
      <w:r>
        <w:lastRenderedPageBreak/>
        <w:t xml:space="preserve">Inspect the </w:t>
      </w:r>
      <w:r w:rsidRPr="00105D8E">
        <w:rPr>
          <w:b/>
        </w:rPr>
        <w:t>dependencies</w:t>
      </w:r>
      <w:r>
        <w:t xml:space="preserve"> and </w:t>
      </w:r>
      <w:proofErr w:type="spellStart"/>
      <w:r w:rsidRPr="00105D8E">
        <w:rPr>
          <w:b/>
        </w:rPr>
        <w:t>devDependencies</w:t>
      </w:r>
      <w:proofErr w:type="spellEnd"/>
      <w:r>
        <w:t xml:space="preserve"> sections to see what other packages have been installed</w:t>
      </w:r>
      <w:r w:rsidR="00A77830">
        <w:t>.</w:t>
      </w:r>
    </w:p>
    <w:p w14:paraId="2686DE67" w14:textId="2DE6B05E" w:rsidR="00FF67F6" w:rsidRDefault="00FF67F6" w:rsidP="00FF67F6">
      <w:pPr>
        <w:pStyle w:val="LabStepScreenshotLevel2"/>
      </w:pPr>
      <w:r>
        <w:drawing>
          <wp:inline distT="0" distB="0" distL="0" distR="0" wp14:anchorId="65357D25" wp14:editId="2DF59E30">
            <wp:extent cx="3401950" cy="2605273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320" cy="265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E9E2" w14:textId="3A0C6EC0" w:rsidR="00FF67F6" w:rsidRDefault="00105D8E" w:rsidP="00A77830">
      <w:pPr>
        <w:pStyle w:val="LabStepNumberedLevel2"/>
      </w:pPr>
      <w:r>
        <w:t xml:space="preserve">After you have inspected </w:t>
      </w:r>
      <w:proofErr w:type="spellStart"/>
      <w:r w:rsidRPr="00105D8E">
        <w:rPr>
          <w:b/>
        </w:rPr>
        <w:t>package.json</w:t>
      </w:r>
      <w:proofErr w:type="spellEnd"/>
      <w:r>
        <w:t>, close this file without saving any changes.</w:t>
      </w:r>
    </w:p>
    <w:p w14:paraId="28CFB607" w14:textId="553129D8" w:rsidR="00DA4F9B" w:rsidRDefault="00DA4F9B" w:rsidP="00DA4F9B">
      <w:pPr>
        <w:pStyle w:val="LabStepNumbered"/>
      </w:pPr>
      <w:r>
        <w:t xml:space="preserve">Inspect </w:t>
      </w:r>
      <w:r w:rsidR="005338F8">
        <w:t xml:space="preserve">what’s inside </w:t>
      </w:r>
      <w:r w:rsidRPr="00DA4F9B">
        <w:rPr>
          <w:b/>
        </w:rPr>
        <w:t>visual.ts</w:t>
      </w:r>
      <w:r>
        <w:t xml:space="preserve"> to see the </w:t>
      </w:r>
      <w:r w:rsidR="005338F8">
        <w:t xml:space="preserve">TypeScript code automatically added by </w:t>
      </w:r>
      <w:r w:rsidR="005338F8" w:rsidRPr="005338F8">
        <w:rPr>
          <w:b/>
        </w:rPr>
        <w:t>pbiviz</w:t>
      </w:r>
      <w:r w:rsidR="005338F8">
        <w:t xml:space="preserve"> when creating a new </w:t>
      </w:r>
      <w:r>
        <w:t>custom visual.</w:t>
      </w:r>
    </w:p>
    <w:p w14:paraId="555ACCBB" w14:textId="7723B3E4" w:rsidR="00DA4F9B" w:rsidRDefault="00DA4F9B" w:rsidP="00DA4F9B">
      <w:pPr>
        <w:pStyle w:val="LabStepNumberedLevel2"/>
      </w:pPr>
      <w:r>
        <w:t xml:space="preserve">In Visual Studio Code, expand the </w:t>
      </w:r>
      <w:proofErr w:type="spellStart"/>
      <w:r w:rsidRPr="00DA4F9B">
        <w:rPr>
          <w:b/>
        </w:rPr>
        <w:t>src</w:t>
      </w:r>
      <w:proofErr w:type="spellEnd"/>
      <w:r>
        <w:t xml:space="preserve"> folder and locate file named </w:t>
      </w:r>
      <w:r w:rsidRPr="00DA4F9B">
        <w:rPr>
          <w:b/>
        </w:rPr>
        <w:t>visual.ts</w:t>
      </w:r>
      <w:r>
        <w:t xml:space="preserve"> and double-click this file to open it.</w:t>
      </w:r>
    </w:p>
    <w:p w14:paraId="34A185EB" w14:textId="2B8D5067" w:rsidR="0076014B" w:rsidRDefault="00FF67F6" w:rsidP="00E413CB">
      <w:pPr>
        <w:pStyle w:val="LabStepScreenshotLevel2"/>
      </w:pPr>
      <w:r>
        <w:drawing>
          <wp:inline distT="0" distB="0" distL="0" distR="0" wp14:anchorId="52982F0A" wp14:editId="24D4A91A">
            <wp:extent cx="1620295" cy="171038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557" cy="17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1ABE" w14:textId="5996F210" w:rsidR="00DA4F9B" w:rsidRDefault="005338F8" w:rsidP="00DA4F9B">
      <w:pPr>
        <w:pStyle w:val="LabStepNumberedLevel2"/>
      </w:pPr>
      <w:r>
        <w:t xml:space="preserve">Look inside the source file </w:t>
      </w:r>
      <w:r w:rsidR="00DA4F9B" w:rsidRPr="00DA4F9B">
        <w:rPr>
          <w:b/>
        </w:rPr>
        <w:t>visual.ts</w:t>
      </w:r>
      <w:r w:rsidR="00DA4F9B">
        <w:t xml:space="preserve"> </w:t>
      </w:r>
      <w:r>
        <w:t xml:space="preserve">and </w:t>
      </w:r>
      <w:r w:rsidR="00DA4F9B">
        <w:t xml:space="preserve">inspect the </w:t>
      </w:r>
      <w:r>
        <w:t xml:space="preserve">pre-provided </w:t>
      </w:r>
      <w:r w:rsidR="00DA4F9B">
        <w:t xml:space="preserve">code for the class named </w:t>
      </w:r>
      <w:r w:rsidR="00DA4F9B" w:rsidRPr="00DA4F9B">
        <w:rPr>
          <w:b/>
        </w:rPr>
        <w:t>Visual</w:t>
      </w:r>
      <w:r w:rsidR="00DA4F9B">
        <w:t>.</w:t>
      </w:r>
    </w:p>
    <w:p w14:paraId="3AE46955" w14:textId="3B936988" w:rsidR="0076014B" w:rsidRDefault="00FF67F6" w:rsidP="00E413CB">
      <w:pPr>
        <w:pStyle w:val="LabStepScreenshotLevel2"/>
      </w:pPr>
      <w:r>
        <w:drawing>
          <wp:inline distT="0" distB="0" distL="0" distR="0" wp14:anchorId="3982B2F5" wp14:editId="0F5561B6">
            <wp:extent cx="4088103" cy="2349855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58" cy="23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2E6A" w14:textId="716C842A" w:rsidR="00DA4F9B" w:rsidRDefault="00646085" w:rsidP="00DA4F9B">
      <w:pPr>
        <w:pStyle w:val="LabStepNumberedLevel2"/>
      </w:pPr>
      <w:r>
        <w:lastRenderedPageBreak/>
        <w:t xml:space="preserve">Delete all the existing code from </w:t>
      </w:r>
      <w:r w:rsidRPr="00646085">
        <w:rPr>
          <w:b/>
        </w:rPr>
        <w:t>visual.ts</w:t>
      </w:r>
      <w:r w:rsidR="00FD3037">
        <w:t xml:space="preserve"> and repla</w:t>
      </w:r>
      <w:r>
        <w:t xml:space="preserve">ce it </w:t>
      </w:r>
      <w:r w:rsidR="002E05CD">
        <w:t>with the following code</w:t>
      </w:r>
      <w:r w:rsidR="00A0397D">
        <w:t>.</w:t>
      </w:r>
    </w:p>
    <w:p w14:paraId="1F74A618" w14:textId="77777777" w:rsidR="00F44321" w:rsidRDefault="00F44321" w:rsidP="00F44321">
      <w:pPr>
        <w:pStyle w:val="LabStepCodeBlockLevel2"/>
      </w:pPr>
      <w:r>
        <w:t>import powerbi from "powerbi-visuals-api";</w:t>
      </w:r>
    </w:p>
    <w:p w14:paraId="5914B072" w14:textId="77777777" w:rsidR="00F44321" w:rsidRDefault="00F44321" w:rsidP="00F44321">
      <w:pPr>
        <w:pStyle w:val="LabStepCodeBlockLevel2"/>
      </w:pPr>
      <w:r>
        <w:t>import VisualConstructorOptions = powerbi.extensibility.visual.VisualConstructorOptions;</w:t>
      </w:r>
    </w:p>
    <w:p w14:paraId="09C1FB6E" w14:textId="77777777" w:rsidR="00F44321" w:rsidRDefault="00F44321" w:rsidP="00F44321">
      <w:pPr>
        <w:pStyle w:val="LabStepCodeBlockLevel2"/>
      </w:pPr>
      <w:r>
        <w:t>import VisualUpdateOptions = powerbi.extensibility.visual.VisualUpdateOptions;</w:t>
      </w:r>
    </w:p>
    <w:p w14:paraId="71D761A8" w14:textId="77777777" w:rsidR="00F44321" w:rsidRDefault="00F44321" w:rsidP="00F44321">
      <w:pPr>
        <w:pStyle w:val="LabStepCodeBlockLevel2"/>
      </w:pPr>
      <w:r>
        <w:t>import IVisual = powerbi.extensibility.visual.IVisual;</w:t>
      </w:r>
    </w:p>
    <w:p w14:paraId="6ECA5ACC" w14:textId="77777777" w:rsidR="00F44321" w:rsidRDefault="00F44321" w:rsidP="00F44321">
      <w:pPr>
        <w:pStyle w:val="LabStepCodeBlockLevel2"/>
      </w:pPr>
    </w:p>
    <w:p w14:paraId="640A2C2F" w14:textId="77777777" w:rsidR="00F44321" w:rsidRDefault="00F44321" w:rsidP="00F44321">
      <w:pPr>
        <w:pStyle w:val="LabStepCodeBlockLevel2"/>
      </w:pPr>
      <w:r>
        <w:t>export class Visual implements IVisual {</w:t>
      </w:r>
    </w:p>
    <w:p w14:paraId="754DEC73" w14:textId="77777777" w:rsidR="00F44321" w:rsidRDefault="00F44321" w:rsidP="00F44321">
      <w:pPr>
        <w:pStyle w:val="LabStepCodeBlockLevel2"/>
      </w:pPr>
    </w:p>
    <w:p w14:paraId="4974EEC3" w14:textId="77777777" w:rsidR="00F44321" w:rsidRDefault="00F44321" w:rsidP="00F44321">
      <w:pPr>
        <w:pStyle w:val="LabStepCodeBlockLevel2"/>
      </w:pPr>
      <w:r>
        <w:t xml:space="preserve">    private target: HTMLElement;</w:t>
      </w:r>
    </w:p>
    <w:p w14:paraId="25F899C4" w14:textId="77777777" w:rsidR="00F44321" w:rsidRDefault="00F44321" w:rsidP="00F44321">
      <w:pPr>
        <w:pStyle w:val="LabStepCodeBlockLevel2"/>
      </w:pPr>
      <w:r>
        <w:t xml:space="preserve">    private updateCount: number;</w:t>
      </w:r>
    </w:p>
    <w:p w14:paraId="4D2FAF65" w14:textId="77777777" w:rsidR="00F44321" w:rsidRDefault="00F44321" w:rsidP="00F44321">
      <w:pPr>
        <w:pStyle w:val="LabStepCodeBlockLevel2"/>
      </w:pPr>
    </w:p>
    <w:p w14:paraId="3968A290" w14:textId="77777777" w:rsidR="00F44321" w:rsidRDefault="00F44321" w:rsidP="00F44321">
      <w:pPr>
        <w:pStyle w:val="LabStepCodeBlockLevel2"/>
      </w:pPr>
      <w:r>
        <w:t xml:space="preserve">    constructor(options: VisualConstructorOptions) {</w:t>
      </w:r>
    </w:p>
    <w:p w14:paraId="7E31453A" w14:textId="77777777" w:rsidR="00F44321" w:rsidRDefault="00F44321" w:rsidP="00F44321">
      <w:pPr>
        <w:pStyle w:val="LabStepCodeBlockLevel2"/>
      </w:pPr>
      <w:r>
        <w:t xml:space="preserve">        console.log('Visual constructor', options);</w:t>
      </w:r>
    </w:p>
    <w:p w14:paraId="4339B6E2" w14:textId="77777777" w:rsidR="00F44321" w:rsidRDefault="00F44321" w:rsidP="00F44321">
      <w:pPr>
        <w:pStyle w:val="LabStepCodeBlockLevel2"/>
      </w:pPr>
      <w:r>
        <w:t xml:space="preserve">        this.target = options.element;</w:t>
      </w:r>
    </w:p>
    <w:p w14:paraId="1829DCD6" w14:textId="77777777" w:rsidR="00F44321" w:rsidRDefault="00F44321" w:rsidP="00F44321">
      <w:pPr>
        <w:pStyle w:val="LabStepCodeBlockLevel2"/>
      </w:pPr>
      <w:r>
        <w:t xml:space="preserve">        this.updateCount = 0;</w:t>
      </w:r>
    </w:p>
    <w:p w14:paraId="1909C454" w14:textId="77777777" w:rsidR="00F44321" w:rsidRDefault="00F44321" w:rsidP="00F44321">
      <w:pPr>
        <w:pStyle w:val="LabStepCodeBlockLevel2"/>
      </w:pPr>
      <w:r>
        <w:t xml:space="preserve">    }</w:t>
      </w:r>
    </w:p>
    <w:p w14:paraId="26BD820A" w14:textId="77777777" w:rsidR="00F44321" w:rsidRDefault="00F44321" w:rsidP="00F44321">
      <w:pPr>
        <w:pStyle w:val="LabStepCodeBlockLevel2"/>
      </w:pPr>
    </w:p>
    <w:p w14:paraId="4F3283F6" w14:textId="77777777" w:rsidR="00F44321" w:rsidRDefault="00F44321" w:rsidP="00F44321">
      <w:pPr>
        <w:pStyle w:val="LabStepCodeBlockLevel2"/>
      </w:pPr>
      <w:r>
        <w:t xml:space="preserve">    public update(options: VisualUpdateOptions) {</w:t>
      </w:r>
    </w:p>
    <w:p w14:paraId="5FFD5566" w14:textId="77777777" w:rsidR="00F44321" w:rsidRDefault="00F44321" w:rsidP="00F44321">
      <w:pPr>
        <w:pStyle w:val="LabStepCodeBlockLevel2"/>
      </w:pPr>
      <w:r>
        <w:t xml:space="preserve">        console.log('Visual update', options);</w:t>
      </w:r>
    </w:p>
    <w:p w14:paraId="14C20C83" w14:textId="77777777" w:rsidR="00F44321" w:rsidRDefault="00F44321" w:rsidP="00F44321">
      <w:pPr>
        <w:pStyle w:val="LabStepCodeBlockLevel2"/>
      </w:pPr>
      <w:r>
        <w:t xml:space="preserve">        this.target.innerHTML = `&lt;p&gt;Update count: &lt;em&gt;${(this.updateCount++)}&lt;/em&gt;&lt;/p&gt;`;</w:t>
      </w:r>
    </w:p>
    <w:p w14:paraId="7366CAFD" w14:textId="77777777" w:rsidR="00F44321" w:rsidRDefault="00F44321" w:rsidP="00F44321">
      <w:pPr>
        <w:pStyle w:val="LabStepCodeBlockLevel2"/>
      </w:pPr>
      <w:r>
        <w:t xml:space="preserve">    }</w:t>
      </w:r>
    </w:p>
    <w:p w14:paraId="29E4CB30" w14:textId="49863E1A" w:rsidR="0076014B" w:rsidRDefault="00F44321" w:rsidP="00F44321">
      <w:pPr>
        <w:pStyle w:val="LabStepCodeBlockLevel2"/>
      </w:pPr>
      <w:r>
        <w:t>}</w:t>
      </w:r>
    </w:p>
    <w:p w14:paraId="03D96ED9" w14:textId="2C984DA9" w:rsidR="005338F8" w:rsidRDefault="005338F8" w:rsidP="005338F8">
      <w:pPr>
        <w:pStyle w:val="LabExerciseCallout"/>
      </w:pPr>
      <w:r>
        <w:t xml:space="preserve">If it’s easier, you can copy and paste this code from </w:t>
      </w:r>
      <w:r w:rsidRPr="005338F8">
        <w:rPr>
          <w:b/>
        </w:rPr>
        <w:t>C:\Student\Modules\05_PBIVIZ\Lab\Snippets\Exercise2-Visual-Starter.ts.txt</w:t>
      </w:r>
      <w:r>
        <w:t>.</w:t>
      </w:r>
    </w:p>
    <w:p w14:paraId="700DE820" w14:textId="688F786B" w:rsidR="00A6706A" w:rsidRDefault="00DA0064" w:rsidP="008C0698">
      <w:pPr>
        <w:pStyle w:val="LabStepNumbered"/>
      </w:pPr>
      <w:r>
        <w:t xml:space="preserve">Open the </w:t>
      </w:r>
      <w:r w:rsidRPr="00DA0064">
        <w:rPr>
          <w:b/>
        </w:rPr>
        <w:t>Inte</w:t>
      </w:r>
      <w:r w:rsidR="00A6706A" w:rsidRPr="00DA0064">
        <w:rPr>
          <w:b/>
        </w:rPr>
        <w:t>g</w:t>
      </w:r>
      <w:r w:rsidRPr="00DA0064">
        <w:rPr>
          <w:b/>
        </w:rPr>
        <w:t>r</w:t>
      </w:r>
      <w:r w:rsidR="00A6706A" w:rsidRPr="00DA0064">
        <w:rPr>
          <w:b/>
        </w:rPr>
        <w:t>ated Terminal</w:t>
      </w:r>
      <w:r>
        <w:t xml:space="preserve"> so you can execute </w:t>
      </w:r>
      <w:r w:rsidRPr="00DA0064">
        <w:rPr>
          <w:b/>
        </w:rPr>
        <w:t>pbiviz</w:t>
      </w:r>
      <w:r>
        <w:t xml:space="preserve"> commands from within </w:t>
      </w:r>
      <w:r w:rsidRPr="00DA0064">
        <w:rPr>
          <w:b/>
        </w:rPr>
        <w:t>Visual Studio Code</w:t>
      </w:r>
      <w:r>
        <w:t>.</w:t>
      </w:r>
    </w:p>
    <w:p w14:paraId="71C52C0F" w14:textId="6B273E16" w:rsidR="00A6706A" w:rsidRDefault="00DA0064" w:rsidP="00A6706A">
      <w:pPr>
        <w:pStyle w:val="LabStepNumberedLevel2"/>
      </w:pPr>
      <w:r>
        <w:t xml:space="preserve">In Visual Studio Code, select the </w:t>
      </w:r>
      <w:r w:rsidRPr="00DA0064">
        <w:rPr>
          <w:b/>
        </w:rPr>
        <w:t>View &gt; Integrated Terminal</w:t>
      </w:r>
      <w:r>
        <w:t xml:space="preserve"> command to display the Integrated Terminal.</w:t>
      </w:r>
    </w:p>
    <w:p w14:paraId="33EB3367" w14:textId="7C359713" w:rsidR="00A6706A" w:rsidRDefault="00A6706A" w:rsidP="00A6706A">
      <w:pPr>
        <w:pStyle w:val="LabStepScreenshotLevel2"/>
      </w:pPr>
      <w:r>
        <w:drawing>
          <wp:inline distT="0" distB="0" distL="0" distR="0" wp14:anchorId="0EE080D4" wp14:editId="6F0F84EE">
            <wp:extent cx="2078300" cy="1869667"/>
            <wp:effectExtent l="19050" t="19050" r="17780" b="165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345" cy="188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F1A44C" w14:textId="10B790D0" w:rsidR="00A6706A" w:rsidRDefault="00DA0064" w:rsidP="00A6706A">
      <w:pPr>
        <w:pStyle w:val="LabStepScreenshotLevel2"/>
      </w:pPr>
      <w:r>
        <w:t>You should now see a comand line prompt within Visual Studio Code.</w:t>
      </w:r>
    </w:p>
    <w:p w14:paraId="3F556EF4" w14:textId="4CA9FBEC" w:rsidR="00A6706A" w:rsidRDefault="00F44321" w:rsidP="00A6706A">
      <w:pPr>
        <w:pStyle w:val="LabStepScreenshotLevel2"/>
      </w:pPr>
      <w:r>
        <w:drawing>
          <wp:inline distT="0" distB="0" distL="0" distR="0" wp14:anchorId="44BA851E" wp14:editId="58A6E5C1">
            <wp:extent cx="5269312" cy="2492856"/>
            <wp:effectExtent l="0" t="0" r="762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993" cy="250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5146" w14:textId="531C6178" w:rsidR="00E413CB" w:rsidRDefault="00A0397D" w:rsidP="008C0698">
      <w:pPr>
        <w:pStyle w:val="LabStepNumbered"/>
      </w:pPr>
      <w:r>
        <w:lastRenderedPageBreak/>
        <w:t xml:space="preserve">Use the </w:t>
      </w:r>
      <w:r w:rsidR="00DA0064" w:rsidRPr="00DA0064">
        <w:rPr>
          <w:b/>
        </w:rPr>
        <w:t>start</w:t>
      </w:r>
      <w:r w:rsidR="00DA0064">
        <w:t xml:space="preserve"> command of the </w:t>
      </w:r>
      <w:r w:rsidR="00DA0064" w:rsidRPr="00DA0064">
        <w:rPr>
          <w:b/>
        </w:rPr>
        <w:t>pbiviz</w:t>
      </w:r>
      <w:r>
        <w:t xml:space="preserve"> utility to start a </w:t>
      </w:r>
      <w:r w:rsidR="0076014B">
        <w:t>debugging session</w:t>
      </w:r>
      <w:r>
        <w:t xml:space="preserve"> for the </w:t>
      </w:r>
      <w:r w:rsidRPr="00A0397D">
        <w:rPr>
          <w:b/>
        </w:rPr>
        <w:t>viz01</w:t>
      </w:r>
      <w:r>
        <w:t xml:space="preserve"> custom visual project.</w:t>
      </w:r>
    </w:p>
    <w:p w14:paraId="5C784BFD" w14:textId="111284FB" w:rsidR="0076014B" w:rsidRDefault="00DA0064" w:rsidP="0076014B">
      <w:pPr>
        <w:pStyle w:val="LabStepNumberedLevel2"/>
      </w:pPr>
      <w:r>
        <w:t xml:space="preserve">Place your cursor at the </w:t>
      </w:r>
      <w:r w:rsidR="0076014B">
        <w:t>command prompt</w:t>
      </w:r>
      <w:r>
        <w:t xml:space="preserve"> in the Integrated Terminal</w:t>
      </w:r>
      <w:r w:rsidR="0076014B">
        <w:t>.</w:t>
      </w:r>
    </w:p>
    <w:p w14:paraId="47D57BF2" w14:textId="31B4133C" w:rsidR="0076014B" w:rsidRDefault="0076014B" w:rsidP="0076014B">
      <w:pPr>
        <w:pStyle w:val="LabStepNumberedLevel2"/>
      </w:pPr>
      <w:r>
        <w:t xml:space="preserve">Type </w:t>
      </w:r>
      <w:r w:rsidR="00DA0064">
        <w:t xml:space="preserve">and execute </w:t>
      </w:r>
      <w:r w:rsidR="00A0397D">
        <w:t xml:space="preserve">the following command to start a debugging session </w:t>
      </w:r>
      <w:r w:rsidR="00DA0064">
        <w:t xml:space="preserve">for the </w:t>
      </w:r>
      <w:r w:rsidR="00DA0064" w:rsidRPr="00DA0064">
        <w:rPr>
          <w:b/>
        </w:rPr>
        <w:t>viz01</w:t>
      </w:r>
      <w:r w:rsidR="00DA0064">
        <w:t xml:space="preserve"> project.</w:t>
      </w:r>
    </w:p>
    <w:p w14:paraId="40EDCA6F" w14:textId="5E9B3A88" w:rsidR="0076014B" w:rsidRDefault="00A0397D" w:rsidP="0076014B">
      <w:pPr>
        <w:pStyle w:val="LabStepCodeBlockLevel2"/>
      </w:pPr>
      <w:r>
        <w:t>p</w:t>
      </w:r>
      <w:r w:rsidR="0076014B">
        <w:t>biviz start</w:t>
      </w:r>
    </w:p>
    <w:p w14:paraId="6DB9CE7D" w14:textId="36D221FC" w:rsidR="0076014B" w:rsidRDefault="00A0397D" w:rsidP="0076014B">
      <w:pPr>
        <w:pStyle w:val="LabStepNumberedLevel2"/>
      </w:pPr>
      <w:r>
        <w:t xml:space="preserve">If you examine the console output, you can see that the web server provided by Node.js for debugging has started and is listening for incoming HTTP requests on </w:t>
      </w:r>
      <w:r w:rsidRPr="00A0397D">
        <w:rPr>
          <w:b/>
        </w:rPr>
        <w:t>https://localhost:8080</w:t>
      </w:r>
      <w:r>
        <w:t>.</w:t>
      </w:r>
    </w:p>
    <w:p w14:paraId="2C98F957" w14:textId="157518F9" w:rsidR="0076014B" w:rsidRDefault="00F44321" w:rsidP="0076014B">
      <w:pPr>
        <w:pStyle w:val="LabStepScreenshotLevel2"/>
      </w:pPr>
      <w:r>
        <w:drawing>
          <wp:inline distT="0" distB="0" distL="0" distR="0" wp14:anchorId="368488B6" wp14:editId="79352EAC">
            <wp:extent cx="4624627" cy="1890549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9" cy="19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71F2" w14:textId="31392ACC" w:rsidR="0076014B" w:rsidRDefault="0076014B" w:rsidP="008C0698">
      <w:pPr>
        <w:pStyle w:val="LabStepNumbered"/>
      </w:pPr>
      <w:r>
        <w:t xml:space="preserve">Test visual </w:t>
      </w:r>
      <w:r w:rsidR="00237310">
        <w:t xml:space="preserve">by loading it into </w:t>
      </w:r>
      <w:r>
        <w:t>the Power BI environment.</w:t>
      </w:r>
    </w:p>
    <w:p w14:paraId="186C8449" w14:textId="4B59FA3E" w:rsidR="0076014B" w:rsidRDefault="0076014B" w:rsidP="0076014B">
      <w:pPr>
        <w:pStyle w:val="LabStepNumberedLevel2"/>
      </w:pPr>
      <w:r>
        <w:t xml:space="preserve">Log into </w:t>
      </w:r>
      <w:r w:rsidR="00237310">
        <w:t xml:space="preserve">our personal workspace at </w:t>
      </w:r>
      <w:hyperlink r:id="rId41" w:history="1">
        <w:r w:rsidR="00DA0064" w:rsidRPr="00037C04">
          <w:rPr>
            <w:rStyle w:val="Hyperlink"/>
          </w:rPr>
          <w:t>https://app.powerbi.com</w:t>
        </w:r>
      </w:hyperlink>
      <w:r w:rsidR="00DA0064">
        <w:t xml:space="preserve">. </w:t>
      </w:r>
    </w:p>
    <w:p w14:paraId="27BFD912" w14:textId="3DD81E1B" w:rsidR="001E3B09" w:rsidRDefault="00237310" w:rsidP="0076014B">
      <w:pPr>
        <w:pStyle w:val="LabStepNumberedLevel2"/>
      </w:pPr>
      <w:r>
        <w:t xml:space="preserve">Once you have logged into your personal workspace, drop down the Power BI </w:t>
      </w:r>
      <w:r w:rsidRPr="00237310">
        <w:t>Setting</w:t>
      </w:r>
      <w:r>
        <w:t xml:space="preserve"> menu </w:t>
      </w:r>
      <w:r w:rsidR="00DA0064">
        <w:t>(</w:t>
      </w:r>
      <w:r w:rsidR="00DA0064" w:rsidRPr="00DA0064">
        <w:rPr>
          <w:i/>
        </w:rPr>
        <w:t>it’s the one with the gear icon</w:t>
      </w:r>
      <w:r w:rsidR="00DA0064">
        <w:t xml:space="preserve">) </w:t>
      </w:r>
      <w:r>
        <w:t xml:space="preserve">and </w:t>
      </w:r>
      <w:r w:rsidR="00DA0064">
        <w:t xml:space="preserve">then </w:t>
      </w:r>
      <w:r>
        <w:t xml:space="preserve">select the </w:t>
      </w:r>
      <w:r w:rsidRPr="00237310">
        <w:rPr>
          <w:b/>
        </w:rPr>
        <w:t>Settings</w:t>
      </w:r>
      <w:r>
        <w:t xml:space="preserve"> menu command as shown in the following dialog.</w:t>
      </w:r>
    </w:p>
    <w:p w14:paraId="75446D0F" w14:textId="7B426601" w:rsidR="001E3B09" w:rsidRDefault="001E3B09" w:rsidP="001E3B09">
      <w:pPr>
        <w:pStyle w:val="LabStepScreenshotLevel2"/>
      </w:pPr>
      <w:r>
        <w:drawing>
          <wp:inline distT="0" distB="0" distL="0" distR="0" wp14:anchorId="64337826" wp14:editId="18D94C56">
            <wp:extent cx="2953512" cy="1746504"/>
            <wp:effectExtent l="19050" t="19050" r="1841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1746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5028CD" w14:textId="330AF00F" w:rsidR="00A0397D" w:rsidRDefault="00237310" w:rsidP="00A0397D">
      <w:pPr>
        <w:pStyle w:val="LabStepNumberedLevel2"/>
      </w:pPr>
      <w:r>
        <w:t xml:space="preserve">Select </w:t>
      </w:r>
      <w:r w:rsidRPr="00237310">
        <w:rPr>
          <w:b/>
        </w:rPr>
        <w:t>Developer</w:t>
      </w:r>
      <w:r>
        <w:t xml:space="preserve"> on the left and then select the </w:t>
      </w:r>
      <w:r w:rsidRPr="00237310">
        <w:rPr>
          <w:b/>
        </w:rPr>
        <w:t>Enable developer visual for testing</w:t>
      </w:r>
      <w:r>
        <w:t xml:space="preserve"> checkbox.</w:t>
      </w:r>
    </w:p>
    <w:p w14:paraId="0A7A2105" w14:textId="1590B807" w:rsidR="001E3B09" w:rsidRDefault="001E3B09" w:rsidP="001E3B09">
      <w:pPr>
        <w:pStyle w:val="LabStepScreenshotLevel2"/>
      </w:pPr>
      <w:r>
        <w:drawing>
          <wp:inline distT="0" distB="0" distL="0" distR="0" wp14:anchorId="75F0B34B" wp14:editId="30550520">
            <wp:extent cx="3738383" cy="1706880"/>
            <wp:effectExtent l="19050" t="19050" r="14605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34" cy="1708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CE54A" w14:textId="73A45EFE" w:rsidR="00237310" w:rsidRDefault="00237310" w:rsidP="0076014B">
      <w:pPr>
        <w:pStyle w:val="LabStepNumberedLevel2"/>
      </w:pPr>
      <w:r>
        <w:t>Now navigate to any report in your workspace. It doesn’t matter what report you use as long as you have a report.</w:t>
      </w:r>
    </w:p>
    <w:p w14:paraId="27C4741E" w14:textId="21DE6B4F" w:rsidR="0076014B" w:rsidRDefault="00237310" w:rsidP="0076014B">
      <w:pPr>
        <w:pStyle w:val="LabStepNumberedLevel2"/>
      </w:pPr>
      <w:r>
        <w:lastRenderedPageBreak/>
        <w:t xml:space="preserve">Move the report into edit mode by clicking the </w:t>
      </w:r>
      <w:r w:rsidRPr="004E4527">
        <w:rPr>
          <w:b/>
        </w:rPr>
        <w:t>Edit report</w:t>
      </w:r>
      <w:r>
        <w:t xml:space="preserve"> button.</w:t>
      </w:r>
    </w:p>
    <w:p w14:paraId="777682FC" w14:textId="637954D9" w:rsidR="00237310" w:rsidRDefault="00237310" w:rsidP="00237310">
      <w:pPr>
        <w:pStyle w:val="LabStepScreenshotLevel2"/>
      </w:pPr>
      <w:r>
        <w:drawing>
          <wp:inline distT="0" distB="0" distL="0" distR="0" wp14:anchorId="61A2BC0B" wp14:editId="69CEAB2A">
            <wp:extent cx="2667000" cy="4572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6C9CF" w14:textId="31CE5658" w:rsidR="00237310" w:rsidRDefault="00237310" w:rsidP="0076014B">
      <w:pPr>
        <w:pStyle w:val="LabStepNumberedLevel2"/>
      </w:pPr>
      <w:r>
        <w:t>Add a new page to the report so you have a blank report page to work with.</w:t>
      </w:r>
    </w:p>
    <w:p w14:paraId="53D33FCA" w14:textId="7736CB1B" w:rsidR="00237310" w:rsidRDefault="00237310" w:rsidP="0076014B">
      <w:pPr>
        <w:pStyle w:val="LabStepNumberedLevel2"/>
      </w:pPr>
      <w:r>
        <w:t xml:space="preserve">Add an </w:t>
      </w:r>
      <w:r w:rsidR="004E4527">
        <w:t xml:space="preserve">instance </w:t>
      </w:r>
      <w:r>
        <w:t xml:space="preserve">of the </w:t>
      </w:r>
      <w:r w:rsidRPr="004E4527">
        <w:rPr>
          <w:b/>
        </w:rPr>
        <w:t>Developer Visual</w:t>
      </w:r>
      <w:r>
        <w:t xml:space="preserve"> to the page.</w:t>
      </w:r>
    </w:p>
    <w:p w14:paraId="005847FC" w14:textId="7D8F1A63" w:rsidR="0076014B" w:rsidRDefault="001E3B09" w:rsidP="001E3B09">
      <w:pPr>
        <w:pStyle w:val="LabStepScreenshotLevel2"/>
      </w:pPr>
      <w:r>
        <w:drawing>
          <wp:inline distT="0" distB="0" distL="0" distR="0" wp14:anchorId="507385BF" wp14:editId="36781FEA">
            <wp:extent cx="1239214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675" cy="15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25D1" w14:textId="009CA190" w:rsidR="000C50E4" w:rsidRDefault="000C50E4" w:rsidP="000C50E4">
      <w:pPr>
        <w:pStyle w:val="LabStepNumberedLevel2"/>
      </w:pPr>
      <w:r>
        <w:t xml:space="preserve">Select the developer visual and then add a field into the </w:t>
      </w:r>
      <w:r w:rsidRPr="000C50E4">
        <w:rPr>
          <w:b/>
        </w:rPr>
        <w:t>Category Data</w:t>
      </w:r>
      <w:r>
        <w:t xml:space="preserve"> well in the </w:t>
      </w:r>
      <w:r w:rsidRPr="000C50E4">
        <w:rPr>
          <w:b/>
        </w:rPr>
        <w:t>Fields</w:t>
      </w:r>
      <w:r>
        <w:t xml:space="preserve"> pane.</w:t>
      </w:r>
    </w:p>
    <w:p w14:paraId="28B5B1E5" w14:textId="77777777" w:rsidR="000C50E4" w:rsidRDefault="000C50E4" w:rsidP="000C50E4">
      <w:pPr>
        <w:pStyle w:val="LabStepScreenshotLevel2"/>
      </w:pPr>
      <w:r>
        <w:drawing>
          <wp:inline distT="0" distB="0" distL="0" distR="0" wp14:anchorId="24F8DBCE" wp14:editId="59359ED5">
            <wp:extent cx="2112264" cy="1691640"/>
            <wp:effectExtent l="19050" t="19050" r="21590" b="228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169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6787B" w14:textId="77777777" w:rsidR="000C50E4" w:rsidRDefault="000C50E4" w:rsidP="000C50E4">
      <w:pPr>
        <w:pStyle w:val="LabExerciseCallout"/>
      </w:pPr>
      <w:r>
        <w:t>It doesn’t really matter which field you add. However, you must add at least one field for the visual rendering to occur properly.</w:t>
      </w:r>
    </w:p>
    <w:p w14:paraId="75F4464A" w14:textId="40A0F748" w:rsidR="00A0397D" w:rsidRDefault="00237310" w:rsidP="00A0397D">
      <w:pPr>
        <w:pStyle w:val="LabStepNumberedLevel2"/>
      </w:pPr>
      <w:r>
        <w:t xml:space="preserve">You should </w:t>
      </w:r>
      <w:r w:rsidR="000C50E4">
        <w:t xml:space="preserve">now </w:t>
      </w:r>
      <w:r>
        <w:t xml:space="preserve">see the custom visual for </w:t>
      </w:r>
      <w:r w:rsidRPr="00237310">
        <w:rPr>
          <w:b/>
        </w:rPr>
        <w:t>viz01</w:t>
      </w:r>
      <w:r>
        <w:t xml:space="preserve"> on the report page</w:t>
      </w:r>
      <w:r w:rsidR="000C50E4">
        <w:t xml:space="preserve"> render inside the developer visual</w:t>
      </w:r>
      <w:r>
        <w:t>.</w:t>
      </w:r>
    </w:p>
    <w:p w14:paraId="5EF757C3" w14:textId="1B4E8DD5" w:rsidR="001E3B09" w:rsidRDefault="00BB7690" w:rsidP="001E3B09">
      <w:pPr>
        <w:pStyle w:val="LabStepScreenshotLevel2"/>
      </w:pPr>
      <w:r>
        <w:drawing>
          <wp:inline distT="0" distB="0" distL="0" distR="0" wp14:anchorId="693DB755" wp14:editId="65D64139">
            <wp:extent cx="2795827" cy="2451090"/>
            <wp:effectExtent l="0" t="0" r="508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747" cy="246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E260" w14:textId="751C24B7" w:rsidR="00237310" w:rsidRDefault="00AE61E1" w:rsidP="00237310">
      <w:pPr>
        <w:pStyle w:val="LabStepNumberedLevel2"/>
      </w:pPr>
      <w:r>
        <w:lastRenderedPageBreak/>
        <w:t xml:space="preserve">Resize the visual by dragging and dropping the lower right corner of the visual with the mouse. You should see the </w:t>
      </w:r>
      <w:r w:rsidRPr="00AE61E1">
        <w:rPr>
          <w:b/>
        </w:rPr>
        <w:t>Update count</w:t>
      </w:r>
      <w:r>
        <w:t xml:space="preserve"> total increase whenever you resize the visual.</w:t>
      </w:r>
    </w:p>
    <w:p w14:paraId="17188720" w14:textId="347F364A" w:rsidR="001E3B09" w:rsidRDefault="00BB7690" w:rsidP="001E3B09">
      <w:pPr>
        <w:pStyle w:val="LabStepScreenshotLevel2"/>
      </w:pPr>
      <w:r>
        <w:drawing>
          <wp:inline distT="0" distB="0" distL="0" distR="0" wp14:anchorId="56F1D800" wp14:editId="69C0F0D4">
            <wp:extent cx="2664259" cy="2360299"/>
            <wp:effectExtent l="0" t="0" r="317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268" cy="237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98AC" w14:textId="1C311262" w:rsidR="00AE61E1" w:rsidRDefault="004E4527" w:rsidP="00B6307B">
      <w:pPr>
        <w:pStyle w:val="LabStepNumbered"/>
      </w:pPr>
      <w:r>
        <w:t xml:space="preserve">Modify </w:t>
      </w:r>
      <w:r w:rsidR="00AE61E1">
        <w:t xml:space="preserve">the code in the </w:t>
      </w:r>
      <w:r w:rsidRPr="004E4527">
        <w:rPr>
          <w:b/>
        </w:rPr>
        <w:t>update</w:t>
      </w:r>
      <w:r>
        <w:t xml:space="preserve"> function of the custom </w:t>
      </w:r>
      <w:r w:rsidR="00AE61E1">
        <w:t>visual.</w:t>
      </w:r>
    </w:p>
    <w:p w14:paraId="5D4EC06D" w14:textId="7C9E454D" w:rsidR="001E3B09" w:rsidRDefault="00B6307B" w:rsidP="00AE61E1">
      <w:pPr>
        <w:pStyle w:val="LabStepNumberedLevel2"/>
      </w:pPr>
      <w:r>
        <w:t>Return to Visual Studio Code</w:t>
      </w:r>
      <w:r w:rsidR="00AE61E1">
        <w:t>.</w:t>
      </w:r>
    </w:p>
    <w:p w14:paraId="7E3825AB" w14:textId="2B96E89A" w:rsidR="00B6307B" w:rsidRDefault="00AE61E1" w:rsidP="00B6307B">
      <w:pPr>
        <w:pStyle w:val="LabStepNumberedLevel2"/>
      </w:pPr>
      <w:r>
        <w:t xml:space="preserve">Open the source file </w:t>
      </w:r>
      <w:r w:rsidRPr="00AE61E1">
        <w:rPr>
          <w:b/>
        </w:rPr>
        <w:t>visual.ts</w:t>
      </w:r>
      <w:r>
        <w:t>.</w:t>
      </w:r>
    </w:p>
    <w:p w14:paraId="576613FE" w14:textId="7420F07E" w:rsidR="00AE61E1" w:rsidRDefault="00AE61E1" w:rsidP="00B6307B">
      <w:pPr>
        <w:pStyle w:val="LabStepNumberedLevel2"/>
      </w:pPr>
      <w:r>
        <w:t xml:space="preserve">Inside </w:t>
      </w:r>
      <w:r w:rsidRPr="00AE61E1">
        <w:rPr>
          <w:b/>
        </w:rPr>
        <w:t>visual.ts</w:t>
      </w:r>
      <w:r>
        <w:t xml:space="preserve">, locate the </w:t>
      </w:r>
      <w:r w:rsidRPr="00AE61E1">
        <w:rPr>
          <w:b/>
        </w:rPr>
        <w:t>update</w:t>
      </w:r>
      <w:r>
        <w:t xml:space="preserve"> method</w:t>
      </w:r>
      <w:r w:rsidR="004E4527">
        <w:t xml:space="preserve"> which should currently match the following code listing</w:t>
      </w:r>
      <w:r>
        <w:t>.</w:t>
      </w:r>
    </w:p>
    <w:p w14:paraId="4F3F57A5" w14:textId="77777777" w:rsidR="00B6307B" w:rsidRDefault="00B6307B" w:rsidP="00B6307B">
      <w:pPr>
        <w:pStyle w:val="LabStepCodeBlockLevel2"/>
      </w:pPr>
      <w:r>
        <w:t>public update(options: VisualUpdateOptions) {</w:t>
      </w:r>
    </w:p>
    <w:p w14:paraId="4C1245D2" w14:textId="77777777" w:rsidR="00B6307B" w:rsidRDefault="00B6307B" w:rsidP="00B6307B">
      <w:pPr>
        <w:pStyle w:val="LabStepCodeBlockLevel2"/>
      </w:pPr>
      <w:r>
        <w:t xml:space="preserve">    console.log('Visual update', options);</w:t>
      </w:r>
    </w:p>
    <w:p w14:paraId="740D6898" w14:textId="77777777" w:rsidR="00B6307B" w:rsidRDefault="00B6307B" w:rsidP="00B6307B">
      <w:pPr>
        <w:pStyle w:val="LabStepCodeBlockLevel2"/>
      </w:pPr>
      <w:r>
        <w:t xml:space="preserve">    this.target.innerHTML = `&lt;p&gt;Update count: &lt;em&gt;${(this.updateCount++)}&lt;/em&gt;&lt;/p&gt;`;</w:t>
      </w:r>
    </w:p>
    <w:p w14:paraId="4D6708AA" w14:textId="695EF454" w:rsidR="00B6307B" w:rsidRDefault="00B6307B" w:rsidP="00B6307B">
      <w:pPr>
        <w:pStyle w:val="LabStepCodeBlockLevel2"/>
      </w:pPr>
      <w:r>
        <w:t>}</w:t>
      </w:r>
    </w:p>
    <w:p w14:paraId="7AD01853" w14:textId="3C23CD93" w:rsidR="00B6307B" w:rsidRDefault="00AE61E1" w:rsidP="00B6307B">
      <w:pPr>
        <w:pStyle w:val="LabStepNumberedLevel2"/>
      </w:pPr>
      <w:r>
        <w:t xml:space="preserve">Replace the code in the </w:t>
      </w:r>
      <w:r w:rsidRPr="00AE61E1">
        <w:rPr>
          <w:b/>
        </w:rPr>
        <w:t>update</w:t>
      </w:r>
      <w:r>
        <w:t xml:space="preserve"> method by copying and pasting the following code.</w:t>
      </w:r>
    </w:p>
    <w:p w14:paraId="736F0224" w14:textId="77777777" w:rsidR="00740C35" w:rsidRDefault="00740C35" w:rsidP="00740C35">
      <w:pPr>
        <w:pStyle w:val="LabStepCodeBlockLevel2"/>
      </w:pPr>
      <w:r>
        <w:t>public update(options: VisualUpdateOptions) {</w:t>
      </w:r>
    </w:p>
    <w:p w14:paraId="04B2237B" w14:textId="77777777" w:rsidR="00740C35" w:rsidRDefault="00740C35" w:rsidP="00740C35">
      <w:pPr>
        <w:pStyle w:val="LabStepCodeBlockLevel2"/>
      </w:pPr>
      <w:r>
        <w:t xml:space="preserve">    console.log('Visual update', options);</w:t>
      </w:r>
    </w:p>
    <w:p w14:paraId="4107D7A9" w14:textId="77777777" w:rsidR="00740C35" w:rsidRDefault="00740C35" w:rsidP="00740C35">
      <w:pPr>
        <w:pStyle w:val="LabStepCodeBlockLevel2"/>
      </w:pPr>
      <w:r>
        <w:t xml:space="preserve">    this.target.innerHTML = </w:t>
      </w:r>
    </w:p>
    <w:p w14:paraId="64E94E27" w14:textId="1F934A67" w:rsidR="00740C35" w:rsidRDefault="00740C35" w:rsidP="00740C35">
      <w:pPr>
        <w:pStyle w:val="LabStepCodeBlockLevel2"/>
      </w:pPr>
      <w:r>
        <w:t xml:space="preserve">        `&lt;table</w:t>
      </w:r>
      <w:r w:rsidR="00B059C8">
        <w:t xml:space="preserve"> </w:t>
      </w:r>
      <w:r w:rsidR="00B059C8" w:rsidRPr="00B059C8">
        <w:t>id='myTable'</w:t>
      </w:r>
      <w:r>
        <w:t>&gt;</w:t>
      </w:r>
    </w:p>
    <w:p w14:paraId="65680D40" w14:textId="1B1D647D" w:rsidR="00740C35" w:rsidRDefault="00740C35" w:rsidP="00740C35">
      <w:pPr>
        <w:pStyle w:val="LabStepCodeBlockLevel2"/>
      </w:pPr>
      <w:r>
        <w:t xml:space="preserve">          &lt;tr&gt;&lt;td&gt;Width:&lt;/td&gt;&lt;td&gt;${options.viewport.width}&lt;/td&gt;&lt;/tr&gt;</w:t>
      </w:r>
    </w:p>
    <w:p w14:paraId="63D13D58" w14:textId="6ECCE853" w:rsidR="00740C35" w:rsidRDefault="00740C35" w:rsidP="00740C35">
      <w:pPr>
        <w:pStyle w:val="LabStepCodeBlockLevel2"/>
      </w:pPr>
      <w:r>
        <w:t xml:space="preserve">          &lt;tr&gt;&lt;td&gt;Height:&lt;/td&gt;&lt;td&gt;${options.viewport.height}&lt;/td&gt;&lt;/tr&gt;</w:t>
      </w:r>
    </w:p>
    <w:p w14:paraId="6D2B44CA" w14:textId="77777777" w:rsidR="00740C35" w:rsidRDefault="00740C35" w:rsidP="00740C35">
      <w:pPr>
        <w:pStyle w:val="LabStepCodeBlockLevel2"/>
      </w:pPr>
      <w:r>
        <w:t xml:space="preserve">        &lt;/table&gt;`;</w:t>
      </w:r>
    </w:p>
    <w:p w14:paraId="390C66E0" w14:textId="2FFAE1D6" w:rsidR="00B6307B" w:rsidRDefault="00740C35" w:rsidP="00740C35">
      <w:pPr>
        <w:pStyle w:val="LabStepCodeBlockLevel2"/>
      </w:pPr>
      <w:r>
        <w:t>}</w:t>
      </w:r>
    </w:p>
    <w:p w14:paraId="480AE8A5" w14:textId="572487E9" w:rsidR="004E4527" w:rsidRDefault="004E4527" w:rsidP="004E4527">
      <w:pPr>
        <w:pStyle w:val="LabExerciseCallout"/>
      </w:pPr>
      <w:r>
        <w:t xml:space="preserve">You can copy and paste this code from </w:t>
      </w:r>
      <w:r w:rsidRPr="005338F8">
        <w:rPr>
          <w:b/>
        </w:rPr>
        <w:t>C:\Student\Modules\05_PBIVIZ\Lab\Snippets\</w:t>
      </w:r>
      <w:r w:rsidRPr="004E4527">
        <w:rPr>
          <w:b/>
        </w:rPr>
        <w:t>Exercise2-Replace-Update-Function.ts.txt</w:t>
      </w:r>
      <w:r>
        <w:t>.</w:t>
      </w:r>
    </w:p>
    <w:p w14:paraId="00688D8A" w14:textId="6C8C64C6" w:rsidR="00AE61E1" w:rsidRDefault="00AE61E1" w:rsidP="00AE61E1">
      <w:pPr>
        <w:pStyle w:val="LabStepNumberedLevel2"/>
      </w:pPr>
      <w:r>
        <w:t xml:space="preserve">After you have updated the </w:t>
      </w:r>
      <w:r w:rsidRPr="00AE61E1">
        <w:rPr>
          <w:b/>
        </w:rPr>
        <w:t>update</w:t>
      </w:r>
      <w:r>
        <w:t xml:space="preserve"> method, save your changes to the file </w:t>
      </w:r>
      <w:r w:rsidRPr="00AE61E1">
        <w:rPr>
          <w:b/>
        </w:rPr>
        <w:t>visual.ts</w:t>
      </w:r>
      <w:r>
        <w:t>.</w:t>
      </w:r>
    </w:p>
    <w:p w14:paraId="22DF32A5" w14:textId="263454E9" w:rsidR="00AE61E1" w:rsidRDefault="00AE61E1" w:rsidP="00AE61E1">
      <w:pPr>
        <w:pStyle w:val="LabStepNumberedLevel2"/>
      </w:pPr>
      <w:r>
        <w:t xml:space="preserve">When you save </w:t>
      </w:r>
      <w:r w:rsidRPr="00AE61E1">
        <w:rPr>
          <w:b/>
        </w:rPr>
        <w:t>visual.ts</w:t>
      </w:r>
      <w:r>
        <w:t>, you will notice that the Node.js command prompt will run to reco</w:t>
      </w:r>
      <w:r w:rsidR="004E4527">
        <w:t>mpile the code for your visual.</w:t>
      </w:r>
    </w:p>
    <w:p w14:paraId="33E85454" w14:textId="0580BE65" w:rsidR="001E3B09" w:rsidRDefault="00BB7690" w:rsidP="001E3B09">
      <w:pPr>
        <w:pStyle w:val="LabStepScreenshotLevel2"/>
      </w:pPr>
      <w:r>
        <w:drawing>
          <wp:inline distT="0" distB="0" distL="0" distR="0" wp14:anchorId="03FAE84F" wp14:editId="76FA2571">
            <wp:extent cx="4072040" cy="1916286"/>
            <wp:effectExtent l="0" t="0" r="508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69" cy="192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3689" w14:textId="5D8239FC" w:rsidR="00AE61E1" w:rsidRDefault="00AE61E1" w:rsidP="00AE61E1">
      <w:pPr>
        <w:pStyle w:val="LabStepNumberedLevel2"/>
      </w:pPr>
      <w:r>
        <w:lastRenderedPageBreak/>
        <w:t xml:space="preserve">Return to the browser </w:t>
      </w:r>
      <w:r w:rsidR="004E4527">
        <w:t xml:space="preserve">and the page where </w:t>
      </w:r>
      <w:r>
        <w:t xml:space="preserve">you instantiated the </w:t>
      </w:r>
      <w:r w:rsidR="004E4527">
        <w:t xml:space="preserve">custom </w:t>
      </w:r>
      <w:r>
        <w:t>visual for testing.</w:t>
      </w:r>
    </w:p>
    <w:p w14:paraId="35771459" w14:textId="699A827C" w:rsidR="00AE61E1" w:rsidRDefault="00AE61E1" w:rsidP="00AE61E1">
      <w:pPr>
        <w:pStyle w:val="LabStepNumberedLevel2"/>
      </w:pPr>
      <w:r>
        <w:t xml:space="preserve">In the visual developer panel, click the </w:t>
      </w:r>
      <w:r w:rsidRPr="00AE61E1">
        <w:rPr>
          <w:b/>
        </w:rPr>
        <w:t>Reload Visual Code</w:t>
      </w:r>
      <w:r>
        <w:t xml:space="preserve"> button as shown in the following screenshot.</w:t>
      </w:r>
    </w:p>
    <w:p w14:paraId="3B90F4E2" w14:textId="4BD9DCBE" w:rsidR="00AE61E1" w:rsidRDefault="0010012E" w:rsidP="004E4527">
      <w:pPr>
        <w:pStyle w:val="LabStepScreenshotLevel2"/>
      </w:pPr>
      <w:r>
        <w:drawing>
          <wp:inline distT="0" distB="0" distL="0" distR="0" wp14:anchorId="0E12E2F3" wp14:editId="19E4426D">
            <wp:extent cx="1700338" cy="466752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88"/>
                    <a:stretch/>
                  </pic:blipFill>
                  <pic:spPr bwMode="auto">
                    <a:xfrm>
                      <a:off x="0" y="0"/>
                      <a:ext cx="1700784" cy="46687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1352A" w14:textId="6A6B813B" w:rsidR="00AE61E1" w:rsidRDefault="00AE61E1" w:rsidP="00AE61E1">
      <w:pPr>
        <w:pStyle w:val="LabStepNumberedLevel2"/>
      </w:pPr>
      <w:r>
        <w:t>You should now see that the visual output as shown in the following screenshot which shows the visual width and height.</w:t>
      </w:r>
    </w:p>
    <w:p w14:paraId="10006758" w14:textId="129290D4" w:rsidR="0010012E" w:rsidRDefault="0010012E" w:rsidP="001E3B09">
      <w:pPr>
        <w:pStyle w:val="LabStepScreenshotLevel2"/>
      </w:pPr>
      <w:r>
        <w:drawing>
          <wp:inline distT="0" distB="0" distL="0" distR="0" wp14:anchorId="667D36FF" wp14:editId="31895922">
            <wp:extent cx="1819656" cy="1435608"/>
            <wp:effectExtent l="19050" t="19050" r="9525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6" cy="1435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AC25A" w14:textId="0F0BFE31" w:rsidR="00AE61E1" w:rsidRDefault="00AE61E1" w:rsidP="00AE61E1">
      <w:pPr>
        <w:pStyle w:val="LabStepNumberedLevel2"/>
      </w:pPr>
      <w:r>
        <w:t xml:space="preserve">Click the </w:t>
      </w:r>
      <w:r w:rsidRPr="00AE61E1">
        <w:rPr>
          <w:b/>
        </w:rPr>
        <w:t>Toggle Auto Reload</w:t>
      </w:r>
      <w:r>
        <w:t xml:space="preserve"> button so that visual automatically reloads</w:t>
      </w:r>
      <w:r w:rsidR="00502AE7">
        <w:t xml:space="preserve"> when you make additional updates.</w:t>
      </w:r>
    </w:p>
    <w:p w14:paraId="37778A31" w14:textId="660563CE" w:rsidR="0010012E" w:rsidRDefault="0010012E" w:rsidP="001E3B09">
      <w:pPr>
        <w:pStyle w:val="LabStepScreenshotLevel2"/>
      </w:pPr>
      <w:r>
        <w:drawing>
          <wp:inline distT="0" distB="0" distL="0" distR="0" wp14:anchorId="636ED4FD" wp14:editId="1AB459D3">
            <wp:extent cx="1801368" cy="1627632"/>
            <wp:effectExtent l="19050" t="19050" r="2794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368" cy="1627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3C551" w14:textId="15C687E0" w:rsidR="00484E5D" w:rsidRDefault="00502AE7" w:rsidP="00484E5D">
      <w:pPr>
        <w:pStyle w:val="LabStepNumbered"/>
      </w:pPr>
      <w:r>
        <w:t>Make another change to the code in your custom visual.</w:t>
      </w:r>
    </w:p>
    <w:p w14:paraId="5B403F53" w14:textId="050C40F8" w:rsidR="00484E5D" w:rsidRDefault="00502AE7" w:rsidP="00484E5D">
      <w:pPr>
        <w:pStyle w:val="LabStepNumberedLevel2"/>
      </w:pPr>
      <w:r>
        <w:t>Return to Visual Studio Code.</w:t>
      </w:r>
    </w:p>
    <w:p w14:paraId="422520F1" w14:textId="347D86B0" w:rsidR="00502AE7" w:rsidRDefault="00502AE7" w:rsidP="00484E5D">
      <w:pPr>
        <w:pStyle w:val="LabStepNumberedLevel2"/>
      </w:pPr>
      <w:r>
        <w:t xml:space="preserve">Move down to the </w:t>
      </w:r>
      <w:r w:rsidRPr="00502AE7">
        <w:rPr>
          <w:b/>
        </w:rPr>
        <w:t>update</w:t>
      </w:r>
      <w:r>
        <w:t xml:space="preserve"> method.</w:t>
      </w:r>
    </w:p>
    <w:p w14:paraId="4EA4EB5F" w14:textId="2352A24B" w:rsidR="00502AE7" w:rsidRDefault="00502AE7" w:rsidP="00484E5D">
      <w:pPr>
        <w:pStyle w:val="LabStepNumberedLevel2"/>
      </w:pPr>
      <w:r>
        <w:t xml:space="preserve">Modify the code that retrieve the visual width and height by adding the </w:t>
      </w:r>
      <w:proofErr w:type="spellStart"/>
      <w:r w:rsidRPr="00502AE7">
        <w:rPr>
          <w:b/>
        </w:rPr>
        <w:t>toFixed</w:t>
      </w:r>
      <w:proofErr w:type="spellEnd"/>
      <w:r w:rsidRPr="00502AE7">
        <w:rPr>
          <w:b/>
        </w:rPr>
        <w:t>(2)</w:t>
      </w:r>
      <w:r>
        <w:t xml:space="preserve"> method to configure the output to only show two digits of accuracy after the decimal.</w:t>
      </w:r>
    </w:p>
    <w:p w14:paraId="3B7DDE32" w14:textId="77777777" w:rsidR="00484E5D" w:rsidRPr="00B059C8" w:rsidRDefault="00484E5D" w:rsidP="00484E5D">
      <w:pPr>
        <w:pStyle w:val="LabStepCodeBlockLevel2"/>
        <w:rPr>
          <w:color w:val="7F7F7F" w:themeColor="text1" w:themeTint="80"/>
        </w:rPr>
      </w:pPr>
      <w:r w:rsidRPr="00B059C8">
        <w:rPr>
          <w:color w:val="7F7F7F" w:themeColor="text1" w:themeTint="80"/>
        </w:rPr>
        <w:t>public update(options: VisualUpdateOptions) {</w:t>
      </w:r>
    </w:p>
    <w:p w14:paraId="66C1FF33" w14:textId="77777777" w:rsidR="00484E5D" w:rsidRPr="00B059C8" w:rsidRDefault="00484E5D" w:rsidP="00484E5D">
      <w:pPr>
        <w:pStyle w:val="LabStepCodeBlockLevel2"/>
        <w:rPr>
          <w:color w:val="7F7F7F" w:themeColor="text1" w:themeTint="80"/>
        </w:rPr>
      </w:pPr>
      <w:r w:rsidRPr="00B059C8">
        <w:rPr>
          <w:color w:val="7F7F7F" w:themeColor="text1" w:themeTint="80"/>
        </w:rPr>
        <w:t xml:space="preserve">    console.log('Visual update', options);</w:t>
      </w:r>
    </w:p>
    <w:p w14:paraId="3B683BF7" w14:textId="77777777" w:rsidR="00484E5D" w:rsidRPr="00B059C8" w:rsidRDefault="00484E5D" w:rsidP="00484E5D">
      <w:pPr>
        <w:pStyle w:val="LabStepCodeBlockLevel2"/>
        <w:rPr>
          <w:color w:val="7F7F7F" w:themeColor="text1" w:themeTint="80"/>
        </w:rPr>
      </w:pPr>
      <w:r w:rsidRPr="00B059C8">
        <w:rPr>
          <w:color w:val="7F7F7F" w:themeColor="text1" w:themeTint="80"/>
        </w:rPr>
        <w:t xml:space="preserve">    this.target.innerHTML = </w:t>
      </w:r>
    </w:p>
    <w:p w14:paraId="28D156E9" w14:textId="72ED8255" w:rsidR="00484E5D" w:rsidRPr="00B059C8" w:rsidRDefault="00484E5D" w:rsidP="00484E5D">
      <w:pPr>
        <w:pStyle w:val="LabStepCodeBlockLevel2"/>
        <w:rPr>
          <w:color w:val="7F7F7F" w:themeColor="text1" w:themeTint="80"/>
        </w:rPr>
      </w:pPr>
      <w:r w:rsidRPr="00B059C8">
        <w:rPr>
          <w:color w:val="7F7F7F" w:themeColor="text1" w:themeTint="80"/>
        </w:rPr>
        <w:t xml:space="preserve">        `&lt;table</w:t>
      </w:r>
      <w:bookmarkStart w:id="0" w:name="_Hlk12956172"/>
      <w:r w:rsidR="00B059C8" w:rsidRPr="00B059C8">
        <w:rPr>
          <w:color w:val="7F7F7F" w:themeColor="text1" w:themeTint="80"/>
        </w:rPr>
        <w:t xml:space="preserve"> id='myTable'</w:t>
      </w:r>
      <w:bookmarkEnd w:id="0"/>
      <w:r w:rsidRPr="00B059C8">
        <w:rPr>
          <w:color w:val="7F7F7F" w:themeColor="text1" w:themeTint="80"/>
        </w:rPr>
        <w:t>&gt;</w:t>
      </w:r>
    </w:p>
    <w:p w14:paraId="01FFFCDE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B059C8">
        <w:rPr>
          <w:color w:val="7F7F7F" w:themeColor="text1" w:themeTint="80"/>
        </w:rPr>
        <w:t xml:space="preserve">          &lt;tr&gt;&lt;td&gt;Width:&lt;/td&gt;&lt;td&gt;${</w:t>
      </w:r>
      <w:r>
        <w:t>options.viewport.width.toFixed(2)}</w:t>
      </w:r>
      <w:r w:rsidRPr="00484E5D">
        <w:rPr>
          <w:color w:val="7F7F7F" w:themeColor="text1" w:themeTint="80"/>
        </w:rPr>
        <w:t>&lt;/td&gt;&lt;/tr&gt;</w:t>
      </w:r>
    </w:p>
    <w:p w14:paraId="54948A6B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&lt;tr&gt;&lt;td&gt;Height:&lt;/td&gt;&lt;td&gt;</w:t>
      </w:r>
      <w:r>
        <w:t>${options.viewport.height.toFixed(2)}</w:t>
      </w:r>
      <w:r w:rsidRPr="00484E5D">
        <w:rPr>
          <w:color w:val="7F7F7F" w:themeColor="text1" w:themeTint="80"/>
        </w:rPr>
        <w:t>&lt;/td&gt;&lt;/tr&gt;</w:t>
      </w:r>
    </w:p>
    <w:p w14:paraId="618F066F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&lt;/table&gt;`;</w:t>
      </w:r>
    </w:p>
    <w:p w14:paraId="134ED7E6" w14:textId="46F6BFD1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}</w:t>
      </w:r>
    </w:p>
    <w:p w14:paraId="3402CCE4" w14:textId="513DB9DC" w:rsidR="004E4527" w:rsidRDefault="004E4527" w:rsidP="004E4527">
      <w:pPr>
        <w:pStyle w:val="LabExerciseCallout"/>
      </w:pPr>
      <w:r>
        <w:t xml:space="preserve">You can copy &amp; paste this from </w:t>
      </w:r>
      <w:r w:rsidRPr="005338F8">
        <w:rPr>
          <w:b/>
        </w:rPr>
        <w:t>C:\Student\Modules\05_PBIVIZ\Lab\Snippets\</w:t>
      </w:r>
      <w:r w:rsidRPr="004E4527">
        <w:rPr>
          <w:b/>
        </w:rPr>
        <w:t>Exercise2-Replace-Update-Function</w:t>
      </w:r>
      <w:r>
        <w:rPr>
          <w:b/>
        </w:rPr>
        <w:t>-Part2</w:t>
      </w:r>
      <w:r w:rsidRPr="004E4527">
        <w:rPr>
          <w:b/>
        </w:rPr>
        <w:t>.ts.txt</w:t>
      </w:r>
      <w:r>
        <w:t>.</w:t>
      </w:r>
    </w:p>
    <w:p w14:paraId="34D6F41D" w14:textId="127F2D8A" w:rsidR="0010012E" w:rsidRDefault="00502AE7" w:rsidP="00502AE7">
      <w:pPr>
        <w:pStyle w:val="LabStepNumberedLevel2"/>
      </w:pPr>
      <w:r>
        <w:t xml:space="preserve">Save your changes to </w:t>
      </w:r>
      <w:r w:rsidRPr="00502AE7">
        <w:rPr>
          <w:b/>
        </w:rPr>
        <w:t>visual.ts</w:t>
      </w:r>
      <w:r>
        <w:t>.</w:t>
      </w:r>
    </w:p>
    <w:p w14:paraId="0B2B68EE" w14:textId="1E013E57" w:rsidR="00BC013F" w:rsidRDefault="00502AE7" w:rsidP="00BC013F">
      <w:pPr>
        <w:pStyle w:val="LabStepNumberedLevel2"/>
      </w:pPr>
      <w:r>
        <w:t xml:space="preserve">Return to the browser and you should see the </w:t>
      </w:r>
      <w:r w:rsidR="004E4527">
        <w:t xml:space="preserve">effect of your </w:t>
      </w:r>
      <w:r>
        <w:t>change</w:t>
      </w:r>
      <w:r w:rsidR="004E4527">
        <w:t>s</w:t>
      </w:r>
      <w:r>
        <w:t xml:space="preserve"> </w:t>
      </w:r>
      <w:r w:rsidR="004E4527">
        <w:t>in that the values now show only two points of precision</w:t>
      </w:r>
      <w:r>
        <w:t>.</w:t>
      </w:r>
    </w:p>
    <w:p w14:paraId="23288DC2" w14:textId="56064D72" w:rsidR="00BC013F" w:rsidRDefault="00BC013F" w:rsidP="00BC013F">
      <w:pPr>
        <w:pStyle w:val="LabStepScreenshotLevel2"/>
      </w:pPr>
      <w:r>
        <w:lastRenderedPageBreak/>
        <w:drawing>
          <wp:inline distT="0" distB="0" distL="0" distR="0" wp14:anchorId="7582C434" wp14:editId="4B7E9A51">
            <wp:extent cx="2286000" cy="1719072"/>
            <wp:effectExtent l="19050" t="19050" r="1905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9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5F97C" w14:textId="2CA2C7A6" w:rsidR="00BC013F" w:rsidRDefault="00AD0EF2" w:rsidP="00AD0EF2">
      <w:pPr>
        <w:pStyle w:val="LabStepNumberedLevel2"/>
      </w:pPr>
      <w:r>
        <w:t>Experiment by resizing the visual and you should see the width and height automatically update.</w:t>
      </w:r>
    </w:p>
    <w:p w14:paraId="15674096" w14:textId="0B3EFB71" w:rsidR="00BC013F" w:rsidRDefault="00BC013F" w:rsidP="00BC013F">
      <w:pPr>
        <w:pStyle w:val="LabStepScreenshotLevel2"/>
      </w:pPr>
      <w:r>
        <w:drawing>
          <wp:inline distT="0" distB="0" distL="0" distR="0" wp14:anchorId="10BC2F83" wp14:editId="654A28D9">
            <wp:extent cx="4005072" cy="1316736"/>
            <wp:effectExtent l="19050" t="19050" r="14605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072" cy="1316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0DFEB" w14:textId="3A654005" w:rsidR="00BC013F" w:rsidRPr="00AD0EF2" w:rsidRDefault="00AD0EF2" w:rsidP="00AD0EF2">
      <w:pPr>
        <w:pStyle w:val="LabExerciseCallout"/>
      </w:pPr>
      <w:r>
        <w:t>At this point, you are done testing your first custom visual.</w:t>
      </w:r>
    </w:p>
    <w:p w14:paraId="26E344C3" w14:textId="55EBBD47" w:rsidR="00BC013F" w:rsidRDefault="00BC013F" w:rsidP="00BC013F">
      <w:pPr>
        <w:pStyle w:val="LabStepNumbered"/>
      </w:pPr>
      <w:r>
        <w:t xml:space="preserve">Stop </w:t>
      </w:r>
      <w:r w:rsidR="00DF3130">
        <w:t xml:space="preserve">the </w:t>
      </w:r>
      <w:r w:rsidR="00783169">
        <w:t xml:space="preserve">visual </w:t>
      </w:r>
      <w:r>
        <w:t>debugging session</w:t>
      </w:r>
      <w:r w:rsidR="00783169">
        <w:t>.</w:t>
      </w:r>
    </w:p>
    <w:p w14:paraId="1F0FE725" w14:textId="43FBD202" w:rsidR="00BC013F" w:rsidRDefault="00BC013F" w:rsidP="00BC013F">
      <w:pPr>
        <w:pStyle w:val="LabStepNumberedLevel2"/>
      </w:pPr>
      <w:r>
        <w:t>Return to Node.js command prompt.</w:t>
      </w:r>
    </w:p>
    <w:p w14:paraId="2EB46314" w14:textId="265E5D47" w:rsidR="00BC013F" w:rsidRDefault="00596136" w:rsidP="00BC013F">
      <w:pPr>
        <w:pStyle w:val="LabStepNumberedLevel2"/>
      </w:pPr>
      <w:r>
        <w:t xml:space="preserve">Hold down the </w:t>
      </w:r>
      <w:r w:rsidRPr="00783169">
        <w:rPr>
          <w:b/>
        </w:rPr>
        <w:t>Ctrl</w:t>
      </w:r>
      <w:r>
        <w:t xml:space="preserve"> key on the keyboard and then press </w:t>
      </w:r>
      <w:r w:rsidRPr="00783169">
        <w:rPr>
          <w:b/>
        </w:rPr>
        <w:t>C</w:t>
      </w:r>
      <w:r>
        <w:t xml:space="preserve"> to interrupt the Node.js debugging session</w:t>
      </w:r>
      <w:r w:rsidR="00783169">
        <w:t>.</w:t>
      </w:r>
    </w:p>
    <w:p w14:paraId="34852899" w14:textId="17A501D1" w:rsidR="00BC013F" w:rsidRDefault="00596136" w:rsidP="003D7B34">
      <w:pPr>
        <w:pStyle w:val="LabStepNumberedLevel2"/>
      </w:pPr>
      <w:r>
        <w:t xml:space="preserve">When prompted to terminate the session, type </w:t>
      </w:r>
      <w:r w:rsidRPr="003D7B34">
        <w:rPr>
          <w:b/>
        </w:rPr>
        <w:t>Y</w:t>
      </w:r>
      <w:r>
        <w:t xml:space="preserve"> and press </w:t>
      </w:r>
      <w:r w:rsidRPr="003D7B34">
        <w:rPr>
          <w:b/>
        </w:rPr>
        <w:t>ENTER</w:t>
      </w:r>
      <w:r>
        <w:t>.</w:t>
      </w:r>
    </w:p>
    <w:p w14:paraId="3043713D" w14:textId="38402F60" w:rsidR="00596136" w:rsidRDefault="00BB7690" w:rsidP="003D7B34">
      <w:pPr>
        <w:pStyle w:val="LabStepScreenshotLevel2"/>
      </w:pPr>
      <w:r>
        <w:drawing>
          <wp:inline distT="0" distB="0" distL="0" distR="0" wp14:anchorId="028239BC" wp14:editId="7AF3E5A4">
            <wp:extent cx="5519292" cy="789420"/>
            <wp:effectExtent l="0" t="0" r="571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59" cy="80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171F" w14:textId="43491B88" w:rsidR="003D7B34" w:rsidRDefault="003D7B34" w:rsidP="003D7B34">
      <w:pPr>
        <w:pStyle w:val="LabExerciseCallout"/>
      </w:pPr>
      <w:r>
        <w:t>Now you have created and tested a simple custom visual project. Next you will create another custom visual project that uses jQuery.</w:t>
      </w:r>
    </w:p>
    <w:p w14:paraId="72179B1A" w14:textId="150B3610" w:rsidR="00343E95" w:rsidRDefault="00207FED" w:rsidP="00343E95">
      <w:pPr>
        <w:pStyle w:val="LabStepNumbered"/>
      </w:pPr>
      <w:r>
        <w:t xml:space="preserve">Add some </w:t>
      </w:r>
      <w:r w:rsidR="00343E95">
        <w:t>CSS</w:t>
      </w:r>
      <w:r>
        <w:t xml:space="preserve"> styles to your visual.</w:t>
      </w:r>
    </w:p>
    <w:p w14:paraId="300CC634" w14:textId="38493D8B" w:rsidR="00343E95" w:rsidRDefault="00207FED" w:rsidP="00E4466B">
      <w:pPr>
        <w:pStyle w:val="LabStepNumberedLevel2"/>
      </w:pPr>
      <w:r>
        <w:t>Expand the style folder and o</w:t>
      </w:r>
      <w:r w:rsidR="00E4466B">
        <w:t xml:space="preserve">pen </w:t>
      </w:r>
      <w:r>
        <w:t xml:space="preserve">the file named </w:t>
      </w:r>
      <w:proofErr w:type="spellStart"/>
      <w:r w:rsidR="00E4466B" w:rsidRPr="00207FED">
        <w:rPr>
          <w:b/>
        </w:rPr>
        <w:t>visual.</w:t>
      </w:r>
      <w:r w:rsidR="00D0244B" w:rsidRPr="00207FED">
        <w:rPr>
          <w:b/>
        </w:rPr>
        <w:t>l</w:t>
      </w:r>
      <w:r w:rsidR="00E4466B" w:rsidRPr="00207FED">
        <w:rPr>
          <w:b/>
        </w:rPr>
        <w:t>ess</w:t>
      </w:r>
      <w:proofErr w:type="spellEnd"/>
      <w:r>
        <w:t>.</w:t>
      </w:r>
    </w:p>
    <w:p w14:paraId="588239EB" w14:textId="2A089FB4" w:rsidR="00E4466B" w:rsidRDefault="00E4466B" w:rsidP="00E4466B">
      <w:pPr>
        <w:pStyle w:val="LabStepScreenshotLevel2"/>
      </w:pPr>
      <w:r>
        <w:drawing>
          <wp:inline distT="0" distB="0" distL="0" distR="0" wp14:anchorId="530E3FB5" wp14:editId="2890AE4C">
            <wp:extent cx="1819275" cy="118284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61"/>
                    <a:stretch/>
                  </pic:blipFill>
                  <pic:spPr bwMode="auto">
                    <a:xfrm>
                      <a:off x="0" y="0"/>
                      <a:ext cx="1819656" cy="118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20D4" w14:textId="6D2A2C55" w:rsidR="00E4466B" w:rsidRDefault="00207FED" w:rsidP="00E4466B">
      <w:pPr>
        <w:pStyle w:val="LabStepNumberedLevel2"/>
      </w:pPr>
      <w:r>
        <w:t xml:space="preserve">Replace the contents of </w:t>
      </w:r>
      <w:proofErr w:type="spellStart"/>
      <w:r w:rsidRPr="00207FED">
        <w:rPr>
          <w:b/>
        </w:rPr>
        <w:t>visual.less</w:t>
      </w:r>
      <w:proofErr w:type="spellEnd"/>
      <w:r>
        <w:t xml:space="preserve"> with the following CSS code.</w:t>
      </w:r>
    </w:p>
    <w:p w14:paraId="23D61F91" w14:textId="77777777" w:rsidR="00B059C8" w:rsidRDefault="00B059C8" w:rsidP="00B059C8">
      <w:pPr>
        <w:pStyle w:val="LabStepCodeBlockLevel2"/>
      </w:pPr>
      <w:r>
        <w:t>#myTable{</w:t>
      </w:r>
    </w:p>
    <w:p w14:paraId="6885B7F8" w14:textId="77777777" w:rsidR="00B059C8" w:rsidRDefault="00B059C8" w:rsidP="00B059C8">
      <w:pPr>
        <w:pStyle w:val="LabStepCodeBlockLevel2"/>
      </w:pPr>
    </w:p>
    <w:p w14:paraId="6CEF8B12" w14:textId="77777777" w:rsidR="00B059C8" w:rsidRDefault="00B059C8" w:rsidP="00B059C8">
      <w:pPr>
        <w:pStyle w:val="LabStepCodeBlockLevel2"/>
      </w:pPr>
      <w:r>
        <w:lastRenderedPageBreak/>
        <w:t xml:space="preserve">    background-color: black;</w:t>
      </w:r>
    </w:p>
    <w:p w14:paraId="3CB7138C" w14:textId="77777777" w:rsidR="00B059C8" w:rsidRDefault="00B059C8" w:rsidP="00B059C8">
      <w:pPr>
        <w:pStyle w:val="LabStepCodeBlockLevel2"/>
      </w:pPr>
    </w:p>
    <w:p w14:paraId="5675ABD0" w14:textId="77777777" w:rsidR="00B059C8" w:rsidRDefault="00B059C8" w:rsidP="00B059C8">
      <w:pPr>
        <w:pStyle w:val="LabStepCodeBlockLevel2"/>
      </w:pPr>
      <w:r>
        <w:t xml:space="preserve">    td{</w:t>
      </w:r>
    </w:p>
    <w:p w14:paraId="7B4D2F1D" w14:textId="77777777" w:rsidR="00B059C8" w:rsidRDefault="00B059C8" w:rsidP="00B059C8">
      <w:pPr>
        <w:pStyle w:val="LabStepCodeBlockLevel2"/>
      </w:pPr>
      <w:r>
        <w:t xml:space="preserve">        background-color: lightyellow;</w:t>
      </w:r>
    </w:p>
    <w:p w14:paraId="5B156298" w14:textId="77777777" w:rsidR="00B059C8" w:rsidRDefault="00B059C8" w:rsidP="00B059C8">
      <w:pPr>
        <w:pStyle w:val="LabStepCodeBlockLevel2"/>
      </w:pPr>
      <w:r>
        <w:t xml:space="preserve">        color:darkblue;</w:t>
      </w:r>
    </w:p>
    <w:p w14:paraId="5E74532F" w14:textId="77777777" w:rsidR="00B059C8" w:rsidRDefault="00B059C8" w:rsidP="00B059C8">
      <w:pPr>
        <w:pStyle w:val="LabStepCodeBlockLevel2"/>
      </w:pPr>
      <w:r>
        <w:t xml:space="preserve">        padding: 8px;</w:t>
      </w:r>
    </w:p>
    <w:p w14:paraId="2FA8167B" w14:textId="77777777" w:rsidR="00B059C8" w:rsidRDefault="00B059C8" w:rsidP="00B059C8">
      <w:pPr>
        <w:pStyle w:val="LabStepCodeBlockLevel2"/>
      </w:pPr>
      <w:r>
        <w:t xml:space="preserve">    }</w:t>
      </w:r>
    </w:p>
    <w:p w14:paraId="73559192" w14:textId="5E732F71" w:rsidR="00E4466B" w:rsidRDefault="00B059C8" w:rsidP="00B059C8">
      <w:pPr>
        <w:pStyle w:val="LabStepCodeBlockLevel2"/>
      </w:pPr>
      <w:r>
        <w:t>}</w:t>
      </w:r>
    </w:p>
    <w:p w14:paraId="03E26597" w14:textId="7189D868" w:rsidR="00E4466B" w:rsidRDefault="00207FED" w:rsidP="00E4466B">
      <w:pPr>
        <w:pStyle w:val="LabStepNumberedLevel2"/>
      </w:pPr>
      <w:r>
        <w:t xml:space="preserve">Save your changes to </w:t>
      </w:r>
      <w:proofErr w:type="spellStart"/>
      <w:r>
        <w:rPr>
          <w:b/>
        </w:rPr>
        <w:t>visual.less</w:t>
      </w:r>
      <w:proofErr w:type="spellEnd"/>
      <w:r>
        <w:t>.</w:t>
      </w:r>
    </w:p>
    <w:p w14:paraId="50401207" w14:textId="2B5DAFB7" w:rsidR="00207FED" w:rsidRDefault="00207FED" w:rsidP="00207FED">
      <w:pPr>
        <w:pStyle w:val="LabExerciseCallout"/>
      </w:pPr>
      <w:r>
        <w:t xml:space="preserve">When you save your changes to </w:t>
      </w:r>
      <w:proofErr w:type="spellStart"/>
      <w:r w:rsidRPr="00207FED">
        <w:rPr>
          <w:b/>
        </w:rPr>
        <w:t>visual.less</w:t>
      </w:r>
      <w:proofErr w:type="spellEnd"/>
      <w:r>
        <w:t xml:space="preserve">, the PBIVIZ utility will recompile the entire </w:t>
      </w:r>
      <w:r w:rsidRPr="00207FED">
        <w:rPr>
          <w:b/>
        </w:rPr>
        <w:t>viz02</w:t>
      </w:r>
      <w:r>
        <w:t xml:space="preserve"> project.</w:t>
      </w:r>
    </w:p>
    <w:p w14:paraId="29C0BB96" w14:textId="5FA8E7EB" w:rsidR="00207FED" w:rsidRDefault="00207FED" w:rsidP="00E4466B">
      <w:pPr>
        <w:pStyle w:val="LabStepNumberedLevel2"/>
      </w:pPr>
      <w:r>
        <w:t>Return to the browser</w:t>
      </w:r>
      <w:r w:rsidR="00A406D8">
        <w:t xml:space="preserve"> and refresh your visual. You should see the effects of the CSS styles in your visual.</w:t>
      </w:r>
    </w:p>
    <w:p w14:paraId="6A274662" w14:textId="68EC12CE" w:rsidR="00E4466B" w:rsidRDefault="00E4466B" w:rsidP="00E4466B">
      <w:pPr>
        <w:pStyle w:val="LabStepScreenshotLevel2"/>
      </w:pPr>
      <w:r>
        <w:drawing>
          <wp:inline distT="0" distB="0" distL="0" distR="0" wp14:anchorId="1329A8DF" wp14:editId="774F30B3">
            <wp:extent cx="1554480" cy="1801368"/>
            <wp:effectExtent l="19050" t="19050" r="2667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8013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4B248" w14:textId="225B9192" w:rsidR="00E4466B" w:rsidRDefault="00E4466B" w:rsidP="00E4466B">
      <w:pPr>
        <w:pStyle w:val="LabStepNumbered"/>
      </w:pPr>
      <w:r>
        <w:t>Add scaling font behavior</w:t>
      </w:r>
      <w:r w:rsidR="00A406D8">
        <w:t xml:space="preserve"> to your visual.</w:t>
      </w:r>
    </w:p>
    <w:p w14:paraId="3CA7BD24" w14:textId="60CD5713" w:rsidR="00A406D8" w:rsidRDefault="00A406D8" w:rsidP="00E4466B">
      <w:pPr>
        <w:pStyle w:val="LabStepNumberedLevel2"/>
      </w:pPr>
      <w:r>
        <w:t>Return to Visual Studio Code.</w:t>
      </w:r>
    </w:p>
    <w:p w14:paraId="40924F2A" w14:textId="2DAF909E" w:rsidR="00A406D8" w:rsidRDefault="00A406D8" w:rsidP="00E4466B">
      <w:pPr>
        <w:pStyle w:val="LabStepNumberedLevel2"/>
      </w:pPr>
      <w:r>
        <w:t xml:space="preserve">Navigate to the </w:t>
      </w:r>
      <w:r w:rsidRPr="00A406D8">
        <w:rPr>
          <w:b/>
        </w:rPr>
        <w:t>visual.ts</w:t>
      </w:r>
      <w:r>
        <w:t xml:space="preserve"> file and locate the </w:t>
      </w:r>
      <w:r w:rsidRPr="00A406D8">
        <w:rPr>
          <w:b/>
        </w:rPr>
        <w:t>update</w:t>
      </w:r>
      <w:r>
        <w:t xml:space="preserve"> method.</w:t>
      </w:r>
    </w:p>
    <w:p w14:paraId="024165CE" w14:textId="70D6380C" w:rsidR="00E4466B" w:rsidRDefault="00A406D8" w:rsidP="00E4466B">
      <w:pPr>
        <w:pStyle w:val="LabStepNumberedLevel2"/>
      </w:pPr>
      <w:r>
        <w:t xml:space="preserve">Copy and paste the following code into the </w:t>
      </w:r>
      <w:r w:rsidRPr="00A406D8">
        <w:rPr>
          <w:b/>
        </w:rPr>
        <w:t>update</w:t>
      </w:r>
      <w:r>
        <w:t>.</w:t>
      </w:r>
    </w:p>
    <w:p w14:paraId="229B8757" w14:textId="77777777" w:rsidR="002856AB" w:rsidRDefault="002856AB" w:rsidP="002856AB">
      <w:pPr>
        <w:pStyle w:val="LabStepCodeBlockLevel2"/>
      </w:pPr>
      <w:r>
        <w:t>public update(options: VisualUpdateOptions) {</w:t>
      </w:r>
    </w:p>
    <w:p w14:paraId="43A3E0CF" w14:textId="77777777" w:rsidR="002856AB" w:rsidRDefault="002856AB" w:rsidP="002856AB">
      <w:pPr>
        <w:pStyle w:val="LabStepCodeBlockLevel2"/>
      </w:pPr>
      <w:r>
        <w:t xml:space="preserve">    console.log('Visual update', options);</w:t>
      </w:r>
    </w:p>
    <w:p w14:paraId="00F434A1" w14:textId="77777777" w:rsidR="002856AB" w:rsidRDefault="002856AB" w:rsidP="002856AB">
      <w:pPr>
        <w:pStyle w:val="LabStepCodeBlockLevel2"/>
      </w:pPr>
    </w:p>
    <w:p w14:paraId="3393A648" w14:textId="77777777" w:rsidR="002856AB" w:rsidRDefault="002856AB" w:rsidP="002856AB">
      <w:pPr>
        <w:pStyle w:val="LabStepCodeBlockLevel2"/>
      </w:pPr>
      <w:r>
        <w:t xml:space="preserve">    var scaledFontSizeWidth: number = Math.round(options.viewport.width / 8);</w:t>
      </w:r>
    </w:p>
    <w:p w14:paraId="425EEEED" w14:textId="77777777" w:rsidR="002856AB" w:rsidRDefault="002856AB" w:rsidP="002856AB">
      <w:pPr>
        <w:pStyle w:val="LabStepCodeBlockLevel2"/>
      </w:pPr>
      <w:r>
        <w:t xml:space="preserve">    var scaledFontSizeHeight: number = Math.round(options.viewport.height / 5);</w:t>
      </w:r>
    </w:p>
    <w:p w14:paraId="4F00C61D" w14:textId="77777777" w:rsidR="002856AB" w:rsidRDefault="002856AB" w:rsidP="002856AB">
      <w:pPr>
        <w:pStyle w:val="LabStepCodeBlockLevel2"/>
      </w:pPr>
      <w:r>
        <w:t xml:space="preserve">    var scaledFontSize: number = Math.min(...[scaledFontSizeWidth, scaledFontSizeHeight]);</w:t>
      </w:r>
    </w:p>
    <w:p w14:paraId="6BBD17C1" w14:textId="77777777" w:rsidR="002856AB" w:rsidRDefault="002856AB" w:rsidP="002856AB">
      <w:pPr>
        <w:pStyle w:val="LabStepCodeBlockLevel2"/>
      </w:pPr>
      <w:r>
        <w:t xml:space="preserve">    var scaledFontSizeCss: string = scaledFontSize + "px";   </w:t>
      </w:r>
    </w:p>
    <w:p w14:paraId="5045436B" w14:textId="77777777" w:rsidR="002856AB" w:rsidRDefault="002856AB" w:rsidP="002856AB">
      <w:pPr>
        <w:pStyle w:val="LabStepCodeBlockLevel2"/>
      </w:pPr>
    </w:p>
    <w:p w14:paraId="0C3846E7" w14:textId="77777777" w:rsidR="002856AB" w:rsidRDefault="002856AB" w:rsidP="002856AB">
      <w:pPr>
        <w:pStyle w:val="LabStepCodeBlockLevel2"/>
      </w:pPr>
      <w:r>
        <w:t xml:space="preserve">    this.target.innerHTML = </w:t>
      </w:r>
    </w:p>
    <w:p w14:paraId="6604B607" w14:textId="77777777" w:rsidR="002856AB" w:rsidRDefault="002856AB" w:rsidP="002856AB">
      <w:pPr>
        <w:pStyle w:val="LabStepCodeBlockLevel2"/>
      </w:pPr>
      <w:r>
        <w:t xml:space="preserve">        `&lt;table  id='myTable' style='font-size:${scaledFontSizeCss};'&gt;</w:t>
      </w:r>
    </w:p>
    <w:p w14:paraId="5DC80787" w14:textId="77777777" w:rsidR="002856AB" w:rsidRDefault="002856AB" w:rsidP="002856AB">
      <w:pPr>
        <w:pStyle w:val="LabStepCodeBlockLevel2"/>
      </w:pPr>
      <w:r>
        <w:t xml:space="preserve">            &lt;tr&gt;&lt;td&gt;Width:&lt;/td&gt;&lt;td&gt;${options.viewport.width.toFixed(2)}&lt;/td&gt;&lt;/tr&gt;</w:t>
      </w:r>
    </w:p>
    <w:p w14:paraId="5DD5AFD7" w14:textId="77777777" w:rsidR="002856AB" w:rsidRDefault="002856AB" w:rsidP="002856AB">
      <w:pPr>
        <w:pStyle w:val="LabStepCodeBlockLevel2"/>
      </w:pPr>
      <w:r>
        <w:t xml:space="preserve">            &lt;tr&gt;&lt;td&gt;Height:&lt;/td&gt;&lt;td&gt;${options.viewport.height.toFixed(2)}&lt;/td&gt;&lt;/tr&gt;</w:t>
      </w:r>
    </w:p>
    <w:p w14:paraId="69C7B73A" w14:textId="77777777" w:rsidR="002856AB" w:rsidRDefault="002856AB" w:rsidP="002856AB">
      <w:pPr>
        <w:pStyle w:val="LabStepCodeBlockLevel2"/>
      </w:pPr>
      <w:r>
        <w:t xml:space="preserve">        &lt;/table&gt;`;</w:t>
      </w:r>
    </w:p>
    <w:p w14:paraId="0D95E573" w14:textId="683C9C4D" w:rsidR="002856AB" w:rsidRPr="00617483" w:rsidRDefault="002856AB" w:rsidP="00617483">
      <w:pPr>
        <w:pStyle w:val="LabStepCodeBlockLevel2"/>
        <w:rPr>
          <w:color w:val="808080" w:themeColor="background1" w:themeShade="80"/>
        </w:rPr>
      </w:pPr>
      <w:r>
        <w:t>}</w:t>
      </w:r>
    </w:p>
    <w:p w14:paraId="300F3E7F" w14:textId="695C4C70" w:rsidR="00634842" w:rsidRDefault="00634842" w:rsidP="00634842">
      <w:pPr>
        <w:pStyle w:val="LabExerciseCallout"/>
      </w:pPr>
      <w:r>
        <w:t xml:space="preserve">You can copy &amp; paste the code for this visual from </w:t>
      </w:r>
      <w:r w:rsidRPr="005338F8">
        <w:rPr>
          <w:b/>
        </w:rPr>
        <w:t>C:\Student\Modules\05_PBIVIZ\Lab\Snippets\</w:t>
      </w:r>
      <w:r w:rsidR="00AF5426" w:rsidRPr="00AF5426">
        <w:rPr>
          <w:b/>
        </w:rPr>
        <w:t>Exercise3-Font-Scaling.ts.txt</w:t>
      </w:r>
    </w:p>
    <w:p w14:paraId="14B85E9E" w14:textId="1C1D6DF0" w:rsidR="00617483" w:rsidRDefault="00A406D8" w:rsidP="00617483">
      <w:pPr>
        <w:pStyle w:val="LabStepNumberedLevel2"/>
      </w:pPr>
      <w:r>
        <w:t xml:space="preserve">Save your changes to </w:t>
      </w:r>
      <w:r w:rsidRPr="00A406D8">
        <w:rPr>
          <w:b/>
        </w:rPr>
        <w:t>visual.ts</w:t>
      </w:r>
      <w:r>
        <w:t>.</w:t>
      </w:r>
    </w:p>
    <w:p w14:paraId="28D2DCDC" w14:textId="77777777" w:rsidR="00A406D8" w:rsidRDefault="00A406D8" w:rsidP="00A406D8">
      <w:pPr>
        <w:pStyle w:val="LabStepNumberedLevel2"/>
      </w:pPr>
      <w:r>
        <w:t>Return to the browser and refresh your visual.</w:t>
      </w:r>
    </w:p>
    <w:p w14:paraId="4D276144" w14:textId="5BBE265E" w:rsidR="00A406D8" w:rsidRDefault="00A406D8" w:rsidP="00A406D8">
      <w:pPr>
        <w:pStyle w:val="LabStepNumberedLevel2"/>
      </w:pPr>
      <w:r>
        <w:t>As you change the size of the visual, the font size should now change along with it.</w:t>
      </w:r>
    </w:p>
    <w:p w14:paraId="3D856F54" w14:textId="680D01E1" w:rsidR="00617483" w:rsidRDefault="00617483" w:rsidP="00617483">
      <w:pPr>
        <w:pStyle w:val="LabStepScreenshotLevel2"/>
      </w:pPr>
      <w:r>
        <w:lastRenderedPageBreak/>
        <w:drawing>
          <wp:inline distT="0" distB="0" distL="0" distR="0" wp14:anchorId="5CA9C8CC" wp14:editId="277C2F47">
            <wp:extent cx="3090672" cy="1819656"/>
            <wp:effectExtent l="19050" t="19050" r="14605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1819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1E117" w14:textId="215064FF" w:rsidR="00C27FED" w:rsidRDefault="00C27FED" w:rsidP="00C27FED">
      <w:pPr>
        <w:pStyle w:val="Heading3"/>
      </w:pPr>
      <w:r>
        <w:t xml:space="preserve">Exercise </w:t>
      </w:r>
      <w:r w:rsidR="002856AB">
        <w:t>3</w:t>
      </w:r>
      <w:r>
        <w:t xml:space="preserve">: </w:t>
      </w:r>
      <w:r w:rsidR="007F21B7">
        <w:t>Create a Custom Visual</w:t>
      </w:r>
      <w:r w:rsidR="00617483">
        <w:t xml:space="preserve"> using the D3 Library</w:t>
      </w:r>
    </w:p>
    <w:p w14:paraId="4555157C" w14:textId="1C91AA81" w:rsidR="00C27FED" w:rsidRDefault="004D0524" w:rsidP="00C27FED">
      <w:pPr>
        <w:pStyle w:val="LabExerciseLeadIn"/>
      </w:pPr>
      <w:r>
        <w:t xml:space="preserve">In this exercise, you will create a new visual named </w:t>
      </w:r>
      <w:r>
        <w:rPr>
          <w:b/>
        </w:rPr>
        <w:t>viz03</w:t>
      </w:r>
      <w:r>
        <w:t xml:space="preserve"> which uses D3 to implement a simple Power BI visual.</w:t>
      </w:r>
    </w:p>
    <w:p w14:paraId="3E551E91" w14:textId="46759729" w:rsidR="004D0524" w:rsidRPr="004D0524" w:rsidRDefault="004D0524" w:rsidP="004D0524">
      <w:pPr>
        <w:pStyle w:val="LabStepNumbered"/>
        <w:numPr>
          <w:ilvl w:val="0"/>
          <w:numId w:val="32"/>
        </w:numPr>
        <w:rPr>
          <w:sz w:val="20"/>
          <w:szCs w:val="20"/>
        </w:rPr>
      </w:pPr>
      <w:r w:rsidRPr="004D0524">
        <w:rPr>
          <w:sz w:val="20"/>
          <w:szCs w:val="20"/>
        </w:rPr>
        <w:t xml:space="preserve">Create a new visual project named </w:t>
      </w:r>
      <w:r>
        <w:rPr>
          <w:b/>
          <w:sz w:val="20"/>
          <w:szCs w:val="20"/>
        </w:rPr>
        <w:t>viz0</w:t>
      </w:r>
      <w:r w:rsidR="002856AB">
        <w:rPr>
          <w:b/>
          <w:sz w:val="20"/>
          <w:szCs w:val="20"/>
        </w:rPr>
        <w:t>2</w:t>
      </w:r>
      <w:r w:rsidRPr="004D0524">
        <w:rPr>
          <w:sz w:val="20"/>
          <w:szCs w:val="20"/>
        </w:rPr>
        <w:t>.</w:t>
      </w:r>
    </w:p>
    <w:p w14:paraId="62828860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>Return to the Node.js command prompt.</w:t>
      </w:r>
    </w:p>
    <w:p w14:paraId="44B6B3B3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3018B84A" w14:textId="77777777" w:rsidR="004D0524" w:rsidRPr="0057796A" w:rsidRDefault="004D0524" w:rsidP="004D0524">
      <w:pPr>
        <w:pStyle w:val="LabStepCodeBlockLevel2"/>
      </w:pPr>
      <w:r>
        <w:t>Cd ..</w:t>
      </w:r>
    </w:p>
    <w:p w14:paraId="4774F0A1" w14:textId="77777777" w:rsidR="00281181" w:rsidRDefault="00281181" w:rsidP="00281181">
      <w:pPr>
        <w:pStyle w:val="LabStepScreenshotLevel2"/>
      </w:pPr>
      <w:r>
        <w:drawing>
          <wp:inline distT="0" distB="0" distL="0" distR="0" wp14:anchorId="6DDC4685" wp14:editId="270F77E6">
            <wp:extent cx="2872154" cy="1099058"/>
            <wp:effectExtent l="19050" t="19050" r="23495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828" cy="1106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C308E" w14:textId="77777777" w:rsidR="004D0524" w:rsidRDefault="004D0524" w:rsidP="004D0524">
      <w:pPr>
        <w:pStyle w:val="LabStepNumberedLevel2"/>
        <w:numPr>
          <w:ilvl w:val="1"/>
          <w:numId w:val="30"/>
        </w:numPr>
      </w:pPr>
      <w:r>
        <w:t>Type and execute the following three commands to create a new visual project and open it in Visual Studio Code.</w:t>
      </w:r>
    </w:p>
    <w:p w14:paraId="796F6F1B" w14:textId="0F04CDCD" w:rsidR="004D0524" w:rsidRDefault="004D0524" w:rsidP="004D0524">
      <w:pPr>
        <w:pStyle w:val="LabStepCodeBlockLevel2"/>
      </w:pPr>
      <w:r>
        <w:t>pbiviz new viz0</w:t>
      </w:r>
      <w:r w:rsidR="002856AB">
        <w:t>2</w:t>
      </w:r>
    </w:p>
    <w:p w14:paraId="43064F80" w14:textId="3330E462" w:rsidR="004D0524" w:rsidRDefault="004D0524" w:rsidP="004D0524">
      <w:pPr>
        <w:pStyle w:val="LabStepCodeBlockLevel2"/>
      </w:pPr>
      <w:r>
        <w:t>cd viz0</w:t>
      </w:r>
      <w:r w:rsidR="002856AB">
        <w:t>2</w:t>
      </w:r>
    </w:p>
    <w:p w14:paraId="6424C288" w14:textId="77777777" w:rsidR="004D0524" w:rsidRDefault="004D0524" w:rsidP="004D0524">
      <w:pPr>
        <w:pStyle w:val="LabStepCodeBlockLevel2"/>
      </w:pPr>
      <w:r>
        <w:t>code .</w:t>
      </w:r>
    </w:p>
    <w:p w14:paraId="7147BDDC" w14:textId="3815C42B" w:rsidR="004D0524" w:rsidRDefault="004D0524" w:rsidP="004D0524">
      <w:pPr>
        <w:pStyle w:val="LabStepNumberedLevel2"/>
        <w:numPr>
          <w:ilvl w:val="1"/>
          <w:numId w:val="30"/>
        </w:numPr>
      </w:pPr>
      <w:r>
        <w:t xml:space="preserve">You should now have a new project named </w:t>
      </w:r>
      <w:r w:rsidRPr="004D0524">
        <w:rPr>
          <w:b/>
        </w:rPr>
        <w:t>viz0</w:t>
      </w:r>
      <w:r w:rsidR="002856AB">
        <w:rPr>
          <w:b/>
        </w:rPr>
        <w:t>2</w:t>
      </w:r>
      <w:r>
        <w:t xml:space="preserve"> that is open in Visual Studio Code.</w:t>
      </w:r>
    </w:p>
    <w:p w14:paraId="10756F4A" w14:textId="33697927" w:rsidR="00281181" w:rsidRDefault="002856AB" w:rsidP="00281181">
      <w:pPr>
        <w:pStyle w:val="LabStepScreenshotLevel2"/>
      </w:pPr>
      <w:r>
        <w:drawing>
          <wp:inline distT="0" distB="0" distL="0" distR="0" wp14:anchorId="1C5E6FD5" wp14:editId="1A225D7E">
            <wp:extent cx="6847840" cy="23749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4884" w14:textId="33E4715A" w:rsidR="002856AB" w:rsidRDefault="002856AB" w:rsidP="006141CC">
      <w:pPr>
        <w:pStyle w:val="LabStepNumbered"/>
      </w:pPr>
      <w:r>
        <w:lastRenderedPageBreak/>
        <w:t xml:space="preserve">Open </w:t>
      </w:r>
      <w:proofErr w:type="spellStart"/>
      <w:r>
        <w:t>package.json</w:t>
      </w:r>
      <w:proofErr w:type="spellEnd"/>
      <w:r>
        <w:t>.</w:t>
      </w:r>
    </w:p>
    <w:p w14:paraId="5DDD6C26" w14:textId="2437878C" w:rsidR="002856AB" w:rsidRDefault="002856AB" w:rsidP="002856AB">
      <w:pPr>
        <w:pStyle w:val="LabStepNumberedLevel2"/>
      </w:pPr>
      <w:r>
        <w:t>Open file</w:t>
      </w:r>
    </w:p>
    <w:p w14:paraId="0157C2A1" w14:textId="1ED259E1" w:rsidR="002856AB" w:rsidRDefault="002856AB" w:rsidP="002856AB">
      <w:pPr>
        <w:pStyle w:val="LabStepScreenshotLevel2"/>
      </w:pPr>
      <w:r>
        <w:drawing>
          <wp:inline distT="0" distB="0" distL="0" distR="0" wp14:anchorId="06CED9D8" wp14:editId="4887EEED">
            <wp:extent cx="3236581" cy="247863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68" cy="25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4AAF" w14:textId="7A90FA44" w:rsidR="002856AB" w:rsidRDefault="002856AB" w:rsidP="002856AB">
      <w:pPr>
        <w:pStyle w:val="LabExerciseCallout"/>
      </w:pPr>
      <w:r>
        <w:t>There is no need to add the Node.js package for d3 and @types/d3 because they have been automatically added by the template used to create a new custom visual project.</w:t>
      </w:r>
    </w:p>
    <w:p w14:paraId="06E29847" w14:textId="0A73822F" w:rsidR="002856AB" w:rsidRDefault="002856AB" w:rsidP="002856AB">
      <w:pPr>
        <w:pStyle w:val="LabStepNumberedLevel2"/>
      </w:pPr>
      <w:r>
        <w:t xml:space="preserve">Close </w:t>
      </w:r>
      <w:proofErr w:type="spellStart"/>
      <w:r>
        <w:t>package.json</w:t>
      </w:r>
      <w:proofErr w:type="spellEnd"/>
      <w:r>
        <w:t xml:space="preserve"> without saving any changes.</w:t>
      </w:r>
    </w:p>
    <w:p w14:paraId="07CD6642" w14:textId="07F79E30" w:rsidR="006141CC" w:rsidRDefault="006141CC" w:rsidP="006141CC">
      <w:pPr>
        <w:pStyle w:val="LabStepNumbered"/>
      </w:pPr>
      <w:r>
        <w:t>Open the Integrated Terminal so you can execute command-line instructions from within Visual Studio Code.</w:t>
      </w:r>
    </w:p>
    <w:p w14:paraId="6DD8B6C2" w14:textId="77777777" w:rsidR="006141CC" w:rsidRDefault="006141CC" w:rsidP="006141CC">
      <w:pPr>
        <w:pStyle w:val="LabStepNumberedLevel2"/>
      </w:pPr>
      <w:r>
        <w:t xml:space="preserve">Inside Visual Studio Code, select the </w:t>
      </w:r>
      <w:r w:rsidRPr="00B21D04">
        <w:rPr>
          <w:b/>
        </w:rPr>
        <w:t>View &gt; Integrated Terminal</w:t>
      </w:r>
      <w:r>
        <w:t xml:space="preserve"> menu command.</w:t>
      </w:r>
    </w:p>
    <w:p w14:paraId="3E2AA5C5" w14:textId="77777777" w:rsidR="006141CC" w:rsidRDefault="006141CC" w:rsidP="006141CC">
      <w:pPr>
        <w:pStyle w:val="LabStepNumberedLevel2"/>
      </w:pPr>
      <w:r>
        <w:t xml:space="preserve">You should see the </w:t>
      </w:r>
      <w:r w:rsidRPr="00B21D04">
        <w:rPr>
          <w:b/>
        </w:rPr>
        <w:t>Integrated Terminal</w:t>
      </w:r>
      <w:r>
        <w:t xml:space="preserve"> window with a command prompt inside Visual Studio Code.</w:t>
      </w:r>
    </w:p>
    <w:p w14:paraId="12C91657" w14:textId="26DDEB74" w:rsidR="006141CC" w:rsidRDefault="006141CC" w:rsidP="006141CC">
      <w:pPr>
        <w:pStyle w:val="LabStepNumberedLevel2"/>
      </w:pPr>
    </w:p>
    <w:p w14:paraId="38E799FF" w14:textId="67C68556" w:rsidR="00BB6BA1" w:rsidRDefault="002A4DCA" w:rsidP="00BB6BA1">
      <w:pPr>
        <w:pStyle w:val="LabExerciseCallout"/>
      </w:pPr>
      <w:r>
        <w:t>Now you are now ready to begin programing your TypeScript code using the D3 library.</w:t>
      </w:r>
    </w:p>
    <w:p w14:paraId="413F2262" w14:textId="77777777" w:rsidR="00BB6BA1" w:rsidRDefault="00BB6BA1" w:rsidP="00BB6BA1">
      <w:pPr>
        <w:pStyle w:val="LabStepNumbered"/>
      </w:pPr>
      <w:r>
        <w:t xml:space="preserve">Modify the </w:t>
      </w:r>
      <w:r w:rsidRPr="00903D8F">
        <w:rPr>
          <w:b/>
        </w:rPr>
        <w:t>visual.ts</w:t>
      </w:r>
      <w:r>
        <w:t xml:space="preserve"> file.</w:t>
      </w:r>
    </w:p>
    <w:p w14:paraId="2E16E371" w14:textId="77777777" w:rsidR="00BB6BA1" w:rsidRDefault="00BB6BA1" w:rsidP="00BB6BA1">
      <w:pPr>
        <w:pStyle w:val="LabStepNumberedLevel2"/>
      </w:pPr>
      <w:r>
        <w:t xml:space="preserve">Open </w:t>
      </w:r>
      <w:r w:rsidRPr="00207FED">
        <w:rPr>
          <w:b/>
        </w:rPr>
        <w:t>visual.ts</w:t>
      </w:r>
      <w:r>
        <w:t xml:space="preserve"> if it is not already open.</w:t>
      </w:r>
    </w:p>
    <w:p w14:paraId="52068D99" w14:textId="778629C7" w:rsidR="00BB6BA1" w:rsidRDefault="00AE4EF6" w:rsidP="00BB6BA1">
      <w:pPr>
        <w:pStyle w:val="LabStepNumberedLevel2"/>
      </w:pPr>
      <w:r>
        <w:t xml:space="preserve">Modify the </w:t>
      </w:r>
      <w:r w:rsidR="00BB6BA1">
        <w:t xml:space="preserve">class definition named </w:t>
      </w:r>
      <w:r w:rsidR="00BB6BA1" w:rsidRPr="00207FED">
        <w:rPr>
          <w:b/>
        </w:rPr>
        <w:t>Visual</w:t>
      </w:r>
      <w:r w:rsidR="00BB6BA1">
        <w:t xml:space="preserve"> </w:t>
      </w:r>
      <w:r>
        <w:t>to match the following code</w:t>
      </w:r>
      <w:r w:rsidR="00BB6BA1">
        <w:t>.</w:t>
      </w:r>
    </w:p>
    <w:p w14:paraId="252E972C" w14:textId="77777777" w:rsidR="00281181" w:rsidRDefault="00281181" w:rsidP="00281181">
      <w:pPr>
        <w:pStyle w:val="LabStepCodeBlockLevel2"/>
      </w:pPr>
      <w:r>
        <w:t>module powerbi.extensibility.visual {</w:t>
      </w:r>
    </w:p>
    <w:p w14:paraId="076A33A7" w14:textId="77777777" w:rsidR="00281181" w:rsidRDefault="00281181" w:rsidP="00281181">
      <w:pPr>
        <w:pStyle w:val="LabStepCodeBlockLevel2"/>
      </w:pPr>
    </w:p>
    <w:p w14:paraId="104C37C8" w14:textId="77777777" w:rsidR="00281181" w:rsidRDefault="00281181" w:rsidP="00281181">
      <w:pPr>
        <w:pStyle w:val="LabStepCodeBlockLevel2"/>
      </w:pPr>
      <w:r>
        <w:t xml:space="preserve">    export class Visual implements IVisual {</w:t>
      </w:r>
    </w:p>
    <w:p w14:paraId="5704AA47" w14:textId="77777777" w:rsidR="00281181" w:rsidRDefault="00281181" w:rsidP="00281181">
      <w:pPr>
        <w:pStyle w:val="LabStepCodeBlockLevel2"/>
      </w:pPr>
    </w:p>
    <w:p w14:paraId="69054F97" w14:textId="77777777" w:rsidR="00281181" w:rsidRDefault="00281181" w:rsidP="00281181">
      <w:pPr>
        <w:pStyle w:val="LabStepCodeBlockLevel2"/>
      </w:pPr>
      <w:r>
        <w:t xml:space="preserve">        constructor(options: VisualConstructorOptions) { }</w:t>
      </w:r>
    </w:p>
    <w:p w14:paraId="0BCB3FFB" w14:textId="77777777" w:rsidR="00281181" w:rsidRDefault="00281181" w:rsidP="00281181">
      <w:pPr>
        <w:pStyle w:val="LabStepCodeBlockLevel2"/>
      </w:pPr>
    </w:p>
    <w:p w14:paraId="0F6237C9" w14:textId="77777777" w:rsidR="00281181" w:rsidRDefault="00281181" w:rsidP="00281181">
      <w:pPr>
        <w:pStyle w:val="LabStepCodeBlockLevel2"/>
      </w:pPr>
      <w:r>
        <w:t xml:space="preserve">        public update(options: VisualUpdateOptions) { }</w:t>
      </w:r>
    </w:p>
    <w:p w14:paraId="4602C4F4" w14:textId="77777777" w:rsidR="00281181" w:rsidRDefault="00281181" w:rsidP="00281181">
      <w:pPr>
        <w:pStyle w:val="LabStepCodeBlockLevel2"/>
      </w:pPr>
    </w:p>
    <w:p w14:paraId="734AA18D" w14:textId="77777777" w:rsidR="00281181" w:rsidRDefault="00281181" w:rsidP="00281181">
      <w:pPr>
        <w:pStyle w:val="LabStepCodeBlockLevel2"/>
      </w:pPr>
      <w:r>
        <w:t xml:space="preserve">    }</w:t>
      </w:r>
    </w:p>
    <w:p w14:paraId="1124810E" w14:textId="77777777" w:rsidR="00281181" w:rsidRDefault="00281181" w:rsidP="00281181">
      <w:pPr>
        <w:pStyle w:val="LabStepCodeBlockLevel2"/>
      </w:pPr>
      <w:r>
        <w:t>}</w:t>
      </w:r>
    </w:p>
    <w:p w14:paraId="4077C00A" w14:textId="5A04741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Visual class as shown in the following code listing.</w:t>
      </w:r>
    </w:p>
    <w:p w14:paraId="4D0F2430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58EC1622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</w:p>
    <w:p w14:paraId="741A083D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5BB0FF6" w14:textId="77777777" w:rsidR="00281181" w:rsidRDefault="00281181" w:rsidP="00281181">
      <w:pPr>
        <w:pStyle w:val="LabStepCodeBlockLevel2"/>
      </w:pPr>
    </w:p>
    <w:p w14:paraId="7E877B97" w14:textId="04967649" w:rsidR="00F73683" w:rsidRDefault="00F73683" w:rsidP="00F73683">
      <w:pPr>
        <w:pStyle w:val="LabStepCodeBlockLevel2"/>
      </w:pPr>
      <w:r>
        <w:t xml:space="preserve">        private svgRoot: d3.Selection&lt;SVGElementInstance&gt;;</w:t>
      </w:r>
    </w:p>
    <w:p w14:paraId="2E9D53E1" w14:textId="77777777" w:rsidR="00F73683" w:rsidRDefault="00F73683" w:rsidP="00F73683">
      <w:pPr>
        <w:pStyle w:val="LabStepCodeBlockLevel2"/>
      </w:pPr>
      <w:r>
        <w:t xml:space="preserve">        private ellipse: d3.Selection&lt;SVGElementInstance&gt;;</w:t>
      </w:r>
    </w:p>
    <w:p w14:paraId="64A7BAAC" w14:textId="77777777" w:rsidR="00F73683" w:rsidRDefault="00F73683" w:rsidP="00F73683">
      <w:pPr>
        <w:pStyle w:val="LabStepCodeBlockLevel2"/>
      </w:pPr>
      <w:r>
        <w:t xml:space="preserve">        private text: d3.Selection&lt;SVGElementInstance&gt;;</w:t>
      </w:r>
    </w:p>
    <w:p w14:paraId="11B153D2" w14:textId="77777777" w:rsidR="00F73683" w:rsidRDefault="00F73683" w:rsidP="00F73683">
      <w:pPr>
        <w:pStyle w:val="LabStepCodeBlockLevel2"/>
      </w:pPr>
      <w:r>
        <w:t xml:space="preserve">        private padding: number = 20;</w:t>
      </w:r>
    </w:p>
    <w:p w14:paraId="456BA584" w14:textId="77777777" w:rsidR="00281181" w:rsidRDefault="00281181" w:rsidP="00281181">
      <w:pPr>
        <w:pStyle w:val="LabStepCodeBlockLevel2"/>
      </w:pPr>
    </w:p>
    <w:p w14:paraId="4DB9950A" w14:textId="612CD265" w:rsidR="00281181" w:rsidRDefault="00281181" w:rsidP="00281181">
      <w:pPr>
        <w:pStyle w:val="LabStepCodeBlockLevel2"/>
      </w:pPr>
      <w:r>
        <w:t xml:space="preserve">        constructor(options: VisualConstructorOptions) {</w:t>
      </w:r>
    </w:p>
    <w:p w14:paraId="0F906328" w14:textId="77777777" w:rsidR="00F73683" w:rsidRDefault="00F73683" w:rsidP="00281181">
      <w:pPr>
        <w:pStyle w:val="LabStepCodeBlockLevel2"/>
      </w:pPr>
    </w:p>
    <w:p w14:paraId="63978389" w14:textId="33D2A8A3" w:rsidR="00281181" w:rsidRDefault="00281181" w:rsidP="00281181">
      <w:pPr>
        <w:pStyle w:val="LabStepCodeBlockLevel2"/>
      </w:pPr>
      <w:r>
        <w:t xml:space="preserve">            </w:t>
      </w:r>
      <w:r w:rsidR="00F73683" w:rsidRPr="00F73683">
        <w:t>this.svgRoot = d3.select(options.element).append("svg");</w:t>
      </w:r>
    </w:p>
    <w:p w14:paraId="339C405E" w14:textId="77777777" w:rsidR="00F73683" w:rsidRDefault="00F73683" w:rsidP="00281181">
      <w:pPr>
        <w:pStyle w:val="LabStepCodeBlockLevel2"/>
      </w:pPr>
    </w:p>
    <w:p w14:paraId="469E15FB" w14:textId="77777777" w:rsidR="00281181" w:rsidRDefault="00281181" w:rsidP="00281181">
      <w:pPr>
        <w:pStyle w:val="LabStepCodeBlockLevel2"/>
      </w:pPr>
      <w:r>
        <w:t xml:space="preserve">        }</w:t>
      </w:r>
    </w:p>
    <w:p w14:paraId="39BE17A6" w14:textId="77777777" w:rsidR="00281181" w:rsidRDefault="00281181" w:rsidP="00281181">
      <w:pPr>
        <w:pStyle w:val="LabStepCodeBlockLevel2"/>
      </w:pPr>
    </w:p>
    <w:p w14:paraId="4C9E107F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6EBC621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7E1CD2B3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32CC20C1" w14:textId="3106664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constructor using the following code.</w:t>
      </w:r>
    </w:p>
    <w:p w14:paraId="6EB1D028" w14:textId="77777777" w:rsidR="00F73683" w:rsidRDefault="00F73683" w:rsidP="00F73683">
      <w:pPr>
        <w:pStyle w:val="LabStepCodeBlockLevel2"/>
      </w:pPr>
      <w:r>
        <w:t>constructor(options: VisualConstructorOptions) {</w:t>
      </w:r>
    </w:p>
    <w:p w14:paraId="368B8E23" w14:textId="77777777" w:rsidR="00F73683" w:rsidRDefault="00F73683" w:rsidP="00F73683">
      <w:pPr>
        <w:pStyle w:val="LabStepCodeBlockLevel2"/>
      </w:pPr>
    </w:p>
    <w:p w14:paraId="22D89515" w14:textId="77777777" w:rsidR="00F73683" w:rsidRDefault="00F73683" w:rsidP="00F73683">
      <w:pPr>
        <w:pStyle w:val="LabStepCodeBlockLevel2"/>
      </w:pPr>
      <w:r>
        <w:t xml:space="preserve">    this.svgRoot = d3.select(options.element).append("svg");</w:t>
      </w:r>
    </w:p>
    <w:p w14:paraId="69DBFB3A" w14:textId="77777777" w:rsidR="00F73683" w:rsidRDefault="00F73683" w:rsidP="00F73683">
      <w:pPr>
        <w:pStyle w:val="LabStepCodeBlockLevel2"/>
      </w:pPr>
    </w:p>
    <w:p w14:paraId="3741CD8B" w14:textId="77777777" w:rsidR="00F73683" w:rsidRDefault="00F73683" w:rsidP="00F73683">
      <w:pPr>
        <w:pStyle w:val="LabStepCodeBlockLevel2"/>
      </w:pPr>
      <w:r>
        <w:t xml:space="preserve">    this.ellipse = this.svgRoot.append("ellipse")</w:t>
      </w:r>
    </w:p>
    <w:p w14:paraId="72770F6E" w14:textId="77777777" w:rsidR="00F73683" w:rsidRDefault="00F73683" w:rsidP="00F73683">
      <w:pPr>
        <w:pStyle w:val="LabStepCodeBlockLevel2"/>
      </w:pPr>
      <w:r>
        <w:t xml:space="preserve">        .style("fill", "rgba(255, 255, 0, 0.5)")</w:t>
      </w:r>
    </w:p>
    <w:p w14:paraId="5C97E92B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4AD8FA5A" w14:textId="77777777" w:rsidR="00F73683" w:rsidRDefault="00F73683" w:rsidP="00F73683">
      <w:pPr>
        <w:pStyle w:val="LabStepCodeBlockLevel2"/>
      </w:pPr>
      <w:r>
        <w:t xml:space="preserve">        .style("stroke-width", "4");</w:t>
      </w:r>
    </w:p>
    <w:p w14:paraId="01091F79" w14:textId="77777777" w:rsidR="00F73683" w:rsidRDefault="00F73683" w:rsidP="00F73683">
      <w:pPr>
        <w:pStyle w:val="LabStepCodeBlockLevel2"/>
      </w:pPr>
    </w:p>
    <w:p w14:paraId="56091117" w14:textId="77777777" w:rsidR="00F73683" w:rsidRDefault="00F73683" w:rsidP="00F73683">
      <w:pPr>
        <w:pStyle w:val="LabStepCodeBlockLevel2"/>
      </w:pPr>
      <w:r>
        <w:t xml:space="preserve">    this.text = this.svgRoot.append("text")</w:t>
      </w:r>
    </w:p>
    <w:p w14:paraId="34E178AC" w14:textId="77777777" w:rsidR="00F73683" w:rsidRDefault="00F73683" w:rsidP="00F73683">
      <w:pPr>
        <w:pStyle w:val="LabStepCodeBlockLevel2"/>
      </w:pPr>
      <w:r>
        <w:t xml:space="preserve">        .text("Hello D3")</w:t>
      </w:r>
    </w:p>
    <w:p w14:paraId="48DF3134" w14:textId="77777777" w:rsidR="00F73683" w:rsidRDefault="00F73683" w:rsidP="00F73683">
      <w:pPr>
        <w:pStyle w:val="LabStepCodeBlockLevel2"/>
      </w:pPr>
      <w:r>
        <w:t xml:space="preserve">        .attr("text-anchor", "middle")</w:t>
      </w:r>
    </w:p>
    <w:p w14:paraId="356F861C" w14:textId="77777777" w:rsidR="00F73683" w:rsidRDefault="00F73683" w:rsidP="00F73683">
      <w:pPr>
        <w:pStyle w:val="LabStepCodeBlockLevel2"/>
      </w:pPr>
      <w:r>
        <w:t xml:space="preserve">        .attr("dominant-baseline", "central")</w:t>
      </w:r>
    </w:p>
    <w:p w14:paraId="1278C16F" w14:textId="77777777" w:rsidR="00F73683" w:rsidRDefault="00F73683" w:rsidP="00F73683">
      <w:pPr>
        <w:pStyle w:val="LabStepCodeBlockLevel2"/>
      </w:pPr>
      <w:r>
        <w:t xml:space="preserve">        .style("fill", "rgba(255, 0, 0, 1.0)")</w:t>
      </w:r>
    </w:p>
    <w:p w14:paraId="3DA169F5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3ED739BC" w14:textId="6C36D1EA" w:rsidR="00F73683" w:rsidRDefault="00F73683" w:rsidP="00EB759A">
      <w:pPr>
        <w:pStyle w:val="LabStepCodeBlockLevel2"/>
      </w:pPr>
      <w:r>
        <w:t xml:space="preserve">        .style("stroke-w</w:t>
      </w:r>
      <w:r w:rsidR="00EB759A">
        <w:t>idth", "2");</w:t>
      </w:r>
    </w:p>
    <w:p w14:paraId="61CEA9C0" w14:textId="77777777" w:rsidR="00F73683" w:rsidRDefault="00F73683" w:rsidP="00F73683">
      <w:pPr>
        <w:pStyle w:val="LabStepCodeBlockLevel2"/>
      </w:pPr>
    </w:p>
    <w:p w14:paraId="35D08E0A" w14:textId="50531D64" w:rsidR="00281181" w:rsidRDefault="00F73683" w:rsidP="00F73683">
      <w:pPr>
        <w:pStyle w:val="LabStepCodeBlockLevel2"/>
      </w:pPr>
      <w:r>
        <w:t>}</w:t>
      </w:r>
    </w:p>
    <w:p w14:paraId="5005F344" w14:textId="3FEAD465" w:rsidR="00F73683" w:rsidRDefault="00BB6BA1" w:rsidP="00F73683">
      <w:pPr>
        <w:pStyle w:val="LabStepNumberedLevel2"/>
        <w:numPr>
          <w:ilvl w:val="1"/>
          <w:numId w:val="30"/>
        </w:numPr>
      </w:pPr>
      <w:r>
        <w:t xml:space="preserve">Modify the update method by adding code to append the </w:t>
      </w:r>
      <w:proofErr w:type="spellStart"/>
      <w:r w:rsidRPr="00BB6BA1">
        <w:rPr>
          <w:b/>
        </w:rPr>
        <w:t>svgRoot</w:t>
      </w:r>
      <w:proofErr w:type="spellEnd"/>
      <w:r>
        <w:t xml:space="preserve"> element.</w:t>
      </w:r>
    </w:p>
    <w:p w14:paraId="7EF6DC84" w14:textId="58F8F03E" w:rsidR="00F73683" w:rsidRDefault="00F73683" w:rsidP="00F73683">
      <w:pPr>
        <w:pStyle w:val="LabStepCodeBlockLevel2"/>
      </w:pPr>
      <w:r>
        <w:t>public update(options: VisualUpdateOptions) {</w:t>
      </w:r>
    </w:p>
    <w:p w14:paraId="61255D34" w14:textId="77777777" w:rsidR="00F73683" w:rsidRDefault="00F73683" w:rsidP="00F73683">
      <w:pPr>
        <w:pStyle w:val="LabStepCodeBlockLevel2"/>
      </w:pPr>
    </w:p>
    <w:p w14:paraId="5F76C04B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69BBDF53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67736A70" w14:textId="1BBF7276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1A96D4BD" w14:textId="77777777" w:rsidR="00F73683" w:rsidRDefault="00F73683" w:rsidP="00F73683">
      <w:pPr>
        <w:pStyle w:val="LabStepCodeBlockLevel2"/>
      </w:pPr>
    </w:p>
    <w:p w14:paraId="6B97EA28" w14:textId="25CDE82B" w:rsidR="00F73683" w:rsidRDefault="00F73683" w:rsidP="00F73683">
      <w:pPr>
        <w:pStyle w:val="LabStepCodeBlockLevel2"/>
      </w:pPr>
      <w:r>
        <w:t>}</w:t>
      </w:r>
    </w:p>
    <w:p w14:paraId="1CE5F937" w14:textId="6299A77F" w:rsidR="00281181" w:rsidRDefault="00BB6BA1" w:rsidP="00F73683">
      <w:pPr>
        <w:pStyle w:val="LabStepNumberedLevel2"/>
        <w:numPr>
          <w:ilvl w:val="1"/>
          <w:numId w:val="30"/>
        </w:numPr>
      </w:pPr>
      <w:r>
        <w:t xml:space="preserve">Add the following code to create a </w:t>
      </w:r>
      <w:r w:rsidRPr="00BB6BA1">
        <w:rPr>
          <w:b/>
        </w:rPr>
        <w:t>plot</w:t>
      </w:r>
      <w:r>
        <w:t xml:space="preserve"> variable.</w:t>
      </w:r>
    </w:p>
    <w:p w14:paraId="60E96727" w14:textId="77777777" w:rsidR="00F73683" w:rsidRPr="00F73683" w:rsidRDefault="00F73683" w:rsidP="00EB759A">
      <w:pPr>
        <w:pStyle w:val="LabStepCodeBlockLevel2"/>
        <w:pBdr>
          <w:left w:val="single" w:sz="2" w:space="0" w:color="C0C0C0"/>
        </w:pBdr>
        <w:rPr>
          <w:color w:val="7F7F7F" w:themeColor="text1" w:themeTint="80"/>
        </w:rPr>
      </w:pPr>
      <w:r w:rsidRPr="00F73683">
        <w:rPr>
          <w:color w:val="7F7F7F" w:themeColor="text1" w:themeTint="80"/>
        </w:rPr>
        <w:t>this.svgRoot</w:t>
      </w:r>
    </w:p>
    <w:p w14:paraId="752730A3" w14:textId="77777777" w:rsidR="00F73683" w:rsidRPr="00F73683" w:rsidRDefault="00F73683" w:rsidP="00EB759A">
      <w:pPr>
        <w:pStyle w:val="LabStepCodeBlockLevel2"/>
        <w:pBdr>
          <w:left w:val="single" w:sz="2" w:space="0" w:color="C0C0C0"/>
        </w:pBdr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.attr("width", options.viewport.width)</w:t>
      </w:r>
    </w:p>
    <w:p w14:paraId="7B81C583" w14:textId="77777777" w:rsidR="00F73683" w:rsidRPr="00F73683" w:rsidRDefault="00F73683" w:rsidP="00EB759A">
      <w:pPr>
        <w:pStyle w:val="LabStepCodeBlockLevel2"/>
        <w:pBdr>
          <w:left w:val="single" w:sz="2" w:space="0" w:color="C0C0C0"/>
        </w:pBdr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.attr("height", options.viewport.height);</w:t>
      </w:r>
    </w:p>
    <w:p w14:paraId="3C832CCC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</w:p>
    <w:p w14:paraId="0F5A71D8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>var plot = {</w:t>
      </w:r>
    </w:p>
    <w:p w14:paraId="1BCE15E1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 xml:space="preserve">    xOffset: this.padding,</w:t>
      </w:r>
    </w:p>
    <w:p w14:paraId="4C2A2B3C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 xml:space="preserve">    yOffset: this.padding,</w:t>
      </w:r>
    </w:p>
    <w:p w14:paraId="08C9761D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 xml:space="preserve">    width: options.viewport.width - (this.padding * 2),</w:t>
      </w:r>
    </w:p>
    <w:p w14:paraId="33C4FDCB" w14:textId="77777777" w:rsidR="00F73683" w:rsidRDefault="00F73683" w:rsidP="00EB759A">
      <w:pPr>
        <w:pStyle w:val="LabStepCodeBlockLevel2"/>
        <w:pBdr>
          <w:left w:val="single" w:sz="2" w:space="0" w:color="C0C0C0"/>
        </w:pBdr>
      </w:pPr>
      <w:r>
        <w:t xml:space="preserve">    height: options.viewport.height - (this.padding * 2),</w:t>
      </w:r>
    </w:p>
    <w:p w14:paraId="01F0CC06" w14:textId="4206C239" w:rsidR="00F73683" w:rsidRDefault="00F73683" w:rsidP="00EB759A">
      <w:pPr>
        <w:pStyle w:val="LabStepCodeBlockLevel2"/>
        <w:pBdr>
          <w:left w:val="single" w:sz="2" w:space="0" w:color="C0C0C0"/>
        </w:pBdr>
      </w:pPr>
      <w:r>
        <w:t>};</w:t>
      </w:r>
    </w:p>
    <w:p w14:paraId="1849AD6F" w14:textId="279A0B18" w:rsidR="00F73683" w:rsidRDefault="00BB6BA1" w:rsidP="00F73683">
      <w:pPr>
        <w:pStyle w:val="LabStepNumberedLevel2"/>
        <w:numPr>
          <w:ilvl w:val="1"/>
          <w:numId w:val="30"/>
        </w:numPr>
      </w:pPr>
      <w:r>
        <w:t>Add the following code to resize the ellipse.</w:t>
      </w:r>
    </w:p>
    <w:p w14:paraId="7F2244EB" w14:textId="77777777" w:rsidR="00F73683" w:rsidRDefault="00F73683" w:rsidP="00F73683">
      <w:pPr>
        <w:pStyle w:val="LabStepCodeBlockLevel2"/>
      </w:pPr>
      <w:r>
        <w:t>this.ellipse</w:t>
      </w:r>
    </w:p>
    <w:p w14:paraId="60BAE79A" w14:textId="77777777" w:rsidR="00F73683" w:rsidRDefault="00F73683" w:rsidP="00F73683">
      <w:pPr>
        <w:pStyle w:val="LabStepCodeBlockLevel2"/>
      </w:pPr>
      <w:r>
        <w:t xml:space="preserve">    .attr("cx", plot.xOffset + (plot.width * 0.5))</w:t>
      </w:r>
    </w:p>
    <w:p w14:paraId="7D53DF13" w14:textId="77777777" w:rsidR="00F73683" w:rsidRDefault="00F73683" w:rsidP="00F73683">
      <w:pPr>
        <w:pStyle w:val="LabStepCodeBlockLevel2"/>
      </w:pPr>
      <w:r>
        <w:t xml:space="preserve">    .attr("cy", plot.yOffset + (plot.height * 0.5))</w:t>
      </w:r>
    </w:p>
    <w:p w14:paraId="15A1DDD5" w14:textId="77777777" w:rsidR="00F73683" w:rsidRDefault="00F73683" w:rsidP="00F73683">
      <w:pPr>
        <w:pStyle w:val="LabStepCodeBlockLevel2"/>
      </w:pPr>
      <w:r>
        <w:t xml:space="preserve">    .attr("rx", (plot.width * 0.5))</w:t>
      </w:r>
    </w:p>
    <w:p w14:paraId="7DC7E6A7" w14:textId="32AB92BA" w:rsidR="00F73683" w:rsidRDefault="00F73683" w:rsidP="00F73683">
      <w:pPr>
        <w:pStyle w:val="LabStepCodeBlockLevel2"/>
      </w:pPr>
      <w:r>
        <w:t xml:space="preserve">    .attr("ry", (plot.height * 0.5))</w:t>
      </w:r>
    </w:p>
    <w:p w14:paraId="78E8904C" w14:textId="1DBFA094" w:rsidR="00F73683" w:rsidRDefault="00BB6BA1" w:rsidP="00F73683">
      <w:pPr>
        <w:pStyle w:val="LabStepNumberedLevel2"/>
      </w:pPr>
      <w:r>
        <w:t>Add the following code to scale the font size.</w:t>
      </w:r>
    </w:p>
    <w:p w14:paraId="0CF4A8BA" w14:textId="77777777" w:rsidR="00F73683" w:rsidRDefault="00F73683" w:rsidP="00F73683">
      <w:pPr>
        <w:pStyle w:val="LabStepCodeBlockLevel2"/>
      </w:pPr>
      <w:r>
        <w:t>var fontSizeForWidth: number = plot.width * .20;</w:t>
      </w:r>
    </w:p>
    <w:p w14:paraId="20F99774" w14:textId="77777777" w:rsidR="00F73683" w:rsidRDefault="00F73683" w:rsidP="00F73683">
      <w:pPr>
        <w:pStyle w:val="LabStepCodeBlockLevel2"/>
      </w:pPr>
      <w:r>
        <w:t>var fontSizeForHeight: number = plot.height * .35;</w:t>
      </w:r>
    </w:p>
    <w:p w14:paraId="12A29E47" w14:textId="395BCE52" w:rsidR="00BB6BA1" w:rsidRDefault="00F73683" w:rsidP="00F73683">
      <w:pPr>
        <w:pStyle w:val="LabStepCodeBlockLevel2"/>
      </w:pPr>
      <w:r>
        <w:t>var fontSize: number = d3.min([fontSizeForWidth, fontSizeForHeight]);</w:t>
      </w:r>
    </w:p>
    <w:p w14:paraId="3E074A8B" w14:textId="30E79DF7" w:rsidR="00F73683" w:rsidRDefault="00BB6BA1" w:rsidP="00F73683">
      <w:pPr>
        <w:pStyle w:val="LabStepNumberedLevel2"/>
      </w:pPr>
      <w:r>
        <w:t>Add the following code to resize the text element.</w:t>
      </w:r>
    </w:p>
    <w:p w14:paraId="38C3991A" w14:textId="77777777" w:rsidR="00F73683" w:rsidRDefault="00F73683" w:rsidP="00F73683">
      <w:pPr>
        <w:pStyle w:val="LabStepCodeBlockLevel2"/>
      </w:pPr>
      <w:r>
        <w:t>this.text</w:t>
      </w:r>
    </w:p>
    <w:p w14:paraId="42D555C8" w14:textId="77777777" w:rsidR="00F73683" w:rsidRDefault="00F73683" w:rsidP="00F73683">
      <w:pPr>
        <w:pStyle w:val="LabStepCodeBlockLevel2"/>
      </w:pPr>
      <w:r>
        <w:t xml:space="preserve">    .attr("x", plot.xOffset + (plot.width / 2))</w:t>
      </w:r>
    </w:p>
    <w:p w14:paraId="0D48C39C" w14:textId="77777777" w:rsidR="00F73683" w:rsidRDefault="00F73683" w:rsidP="00F73683">
      <w:pPr>
        <w:pStyle w:val="LabStepCodeBlockLevel2"/>
      </w:pPr>
      <w:r>
        <w:t xml:space="preserve">    .attr("y", plot.yOffset + (plot.height / 2))</w:t>
      </w:r>
    </w:p>
    <w:p w14:paraId="3B84E501" w14:textId="77777777" w:rsidR="00F73683" w:rsidRDefault="00F73683" w:rsidP="00F73683">
      <w:pPr>
        <w:pStyle w:val="LabStepCodeBlockLevel2"/>
      </w:pPr>
      <w:r>
        <w:t xml:space="preserve">    .attr("width", plot.width)</w:t>
      </w:r>
    </w:p>
    <w:p w14:paraId="74522D14" w14:textId="77777777" w:rsidR="00F73683" w:rsidRDefault="00F73683" w:rsidP="00F73683">
      <w:pPr>
        <w:pStyle w:val="LabStepCodeBlockLevel2"/>
      </w:pPr>
      <w:r>
        <w:lastRenderedPageBreak/>
        <w:t xml:space="preserve">    .attr("height", plot.height)</w:t>
      </w:r>
    </w:p>
    <w:p w14:paraId="63CB7746" w14:textId="5A3B94EE" w:rsidR="00BB6BA1" w:rsidRDefault="00F73683" w:rsidP="00F73683">
      <w:pPr>
        <w:pStyle w:val="LabStepCodeBlockLevel2"/>
      </w:pPr>
      <w:r>
        <w:t xml:space="preserve">    .attr("font-size", fontSize);</w:t>
      </w:r>
    </w:p>
    <w:p w14:paraId="3D9675D1" w14:textId="7228FDF0" w:rsidR="00281181" w:rsidRDefault="00BB6BA1" w:rsidP="00281181">
      <w:pPr>
        <w:pStyle w:val="LabStepNumberedLevel2"/>
        <w:numPr>
          <w:ilvl w:val="1"/>
          <w:numId w:val="30"/>
        </w:numPr>
      </w:pPr>
      <w:r>
        <w:t xml:space="preserve">Your implementation of </w:t>
      </w:r>
      <w:r w:rsidRPr="00BB6BA1">
        <w:rPr>
          <w:b/>
        </w:rPr>
        <w:t>update</w:t>
      </w:r>
      <w:r>
        <w:t xml:space="preserve"> should now match the following code listing.</w:t>
      </w:r>
    </w:p>
    <w:p w14:paraId="1D66DC00" w14:textId="0EE2FBFE" w:rsidR="00F73683" w:rsidRDefault="00F73683" w:rsidP="00F73683">
      <w:pPr>
        <w:pStyle w:val="LabStepCodeBlockLevel2"/>
      </w:pPr>
      <w:r>
        <w:t>public update(options: VisualUpdateOptions) {</w:t>
      </w:r>
    </w:p>
    <w:p w14:paraId="34E9F54C" w14:textId="77777777" w:rsidR="00BB6BA1" w:rsidRDefault="00BB6BA1" w:rsidP="00F73683">
      <w:pPr>
        <w:pStyle w:val="LabStepCodeBlockLevel2"/>
      </w:pPr>
    </w:p>
    <w:p w14:paraId="0E12A2C7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7BFB574C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745108D9" w14:textId="77777777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63CD71FA" w14:textId="77777777" w:rsidR="00F73683" w:rsidRDefault="00F73683" w:rsidP="00F73683">
      <w:pPr>
        <w:pStyle w:val="LabStepCodeBlockLevel2"/>
      </w:pPr>
    </w:p>
    <w:p w14:paraId="5B9A7B7B" w14:textId="77777777" w:rsidR="00F73683" w:rsidRDefault="00F73683" w:rsidP="00F73683">
      <w:pPr>
        <w:pStyle w:val="LabStepCodeBlockLevel2"/>
      </w:pPr>
      <w:r>
        <w:t xml:space="preserve">    var plot = {</w:t>
      </w:r>
    </w:p>
    <w:p w14:paraId="507FFA98" w14:textId="77777777" w:rsidR="00F73683" w:rsidRDefault="00F73683" w:rsidP="00F73683">
      <w:pPr>
        <w:pStyle w:val="LabStepCodeBlockLevel2"/>
      </w:pPr>
      <w:r>
        <w:t xml:space="preserve">        xOffset: this.padding,</w:t>
      </w:r>
    </w:p>
    <w:p w14:paraId="58BD7C0C" w14:textId="77777777" w:rsidR="00F73683" w:rsidRDefault="00F73683" w:rsidP="00F73683">
      <w:pPr>
        <w:pStyle w:val="LabStepCodeBlockLevel2"/>
      </w:pPr>
      <w:r>
        <w:t xml:space="preserve">        yOffset: this.padding,</w:t>
      </w:r>
    </w:p>
    <w:p w14:paraId="784CC899" w14:textId="77777777" w:rsidR="00F73683" w:rsidRDefault="00F73683" w:rsidP="00F73683">
      <w:pPr>
        <w:pStyle w:val="LabStepCodeBlockLevel2"/>
      </w:pPr>
      <w:r>
        <w:t xml:space="preserve">        width: options.viewport.width - (this.padding * 2),</w:t>
      </w:r>
    </w:p>
    <w:p w14:paraId="34B89988" w14:textId="77777777" w:rsidR="00F73683" w:rsidRDefault="00F73683" w:rsidP="00F73683">
      <w:pPr>
        <w:pStyle w:val="LabStepCodeBlockLevel2"/>
      </w:pPr>
      <w:r>
        <w:t xml:space="preserve">        height: options.viewport.height - (this.padding * 2),</w:t>
      </w:r>
    </w:p>
    <w:p w14:paraId="28E6CB4D" w14:textId="77777777" w:rsidR="00F73683" w:rsidRDefault="00F73683" w:rsidP="00F73683">
      <w:pPr>
        <w:pStyle w:val="LabStepCodeBlockLevel2"/>
      </w:pPr>
      <w:r>
        <w:t xml:space="preserve">    };</w:t>
      </w:r>
    </w:p>
    <w:p w14:paraId="39121B18" w14:textId="77777777" w:rsidR="00F73683" w:rsidRDefault="00F73683" w:rsidP="00F73683">
      <w:pPr>
        <w:pStyle w:val="LabStepCodeBlockLevel2"/>
      </w:pPr>
    </w:p>
    <w:p w14:paraId="06A6448F" w14:textId="77777777" w:rsidR="00F73683" w:rsidRDefault="00F73683" w:rsidP="00F73683">
      <w:pPr>
        <w:pStyle w:val="LabStepCodeBlockLevel2"/>
      </w:pPr>
      <w:r>
        <w:t xml:space="preserve">    this.ellipse</w:t>
      </w:r>
    </w:p>
    <w:p w14:paraId="33A0D773" w14:textId="77777777" w:rsidR="00F73683" w:rsidRDefault="00F73683" w:rsidP="00F73683">
      <w:pPr>
        <w:pStyle w:val="LabStepCodeBlockLevel2"/>
      </w:pPr>
      <w:r>
        <w:t xml:space="preserve">        .attr("cx", plot.xOffset + (plot.width * 0.5))</w:t>
      </w:r>
    </w:p>
    <w:p w14:paraId="3C7624C7" w14:textId="77777777" w:rsidR="00F73683" w:rsidRDefault="00F73683" w:rsidP="00F73683">
      <w:pPr>
        <w:pStyle w:val="LabStepCodeBlockLevel2"/>
      </w:pPr>
      <w:r>
        <w:t xml:space="preserve">        .attr("cy", plot.yOffset + (plot.height * 0.5))</w:t>
      </w:r>
    </w:p>
    <w:p w14:paraId="1B6DC382" w14:textId="77777777" w:rsidR="00F73683" w:rsidRDefault="00F73683" w:rsidP="00F73683">
      <w:pPr>
        <w:pStyle w:val="LabStepCodeBlockLevel2"/>
      </w:pPr>
      <w:r>
        <w:t xml:space="preserve">        .attr("rx", (plot.width * 0.5))</w:t>
      </w:r>
    </w:p>
    <w:p w14:paraId="5CF20434" w14:textId="77777777" w:rsidR="00F73683" w:rsidRDefault="00F73683" w:rsidP="00F73683">
      <w:pPr>
        <w:pStyle w:val="LabStepCodeBlockLevel2"/>
      </w:pPr>
      <w:r>
        <w:t xml:space="preserve">        .attr("ry", (plot.height * 0.5))</w:t>
      </w:r>
    </w:p>
    <w:p w14:paraId="4B981EA6" w14:textId="77777777" w:rsidR="00F73683" w:rsidRDefault="00F73683" w:rsidP="00F73683">
      <w:pPr>
        <w:pStyle w:val="LabStepCodeBlockLevel2"/>
      </w:pPr>
    </w:p>
    <w:p w14:paraId="25DCA564" w14:textId="77777777" w:rsidR="00F73683" w:rsidRDefault="00F73683" w:rsidP="00F73683">
      <w:pPr>
        <w:pStyle w:val="LabStepCodeBlockLevel2"/>
      </w:pPr>
      <w:r>
        <w:t xml:space="preserve">    var fontSizeForWidth: number = plot.width * .20;</w:t>
      </w:r>
    </w:p>
    <w:p w14:paraId="1CC1B410" w14:textId="77777777" w:rsidR="00F73683" w:rsidRDefault="00F73683" w:rsidP="00F73683">
      <w:pPr>
        <w:pStyle w:val="LabStepCodeBlockLevel2"/>
      </w:pPr>
      <w:r>
        <w:t xml:space="preserve">    var fontSizeForHeight: number = plot.height * .35;</w:t>
      </w:r>
    </w:p>
    <w:p w14:paraId="4E258F45" w14:textId="77777777" w:rsidR="00F73683" w:rsidRDefault="00F73683" w:rsidP="00F73683">
      <w:pPr>
        <w:pStyle w:val="LabStepCodeBlockLevel2"/>
      </w:pPr>
      <w:r>
        <w:t xml:space="preserve">    var fontSize: number = d3.min([fontSizeForWidth, fontSizeForHeight]);</w:t>
      </w:r>
    </w:p>
    <w:p w14:paraId="11F63285" w14:textId="77777777" w:rsidR="00F73683" w:rsidRDefault="00F73683" w:rsidP="00F73683">
      <w:pPr>
        <w:pStyle w:val="LabStepCodeBlockLevel2"/>
      </w:pPr>
    </w:p>
    <w:p w14:paraId="2CFCD3BC" w14:textId="77777777" w:rsidR="00F73683" w:rsidRDefault="00F73683" w:rsidP="00F73683">
      <w:pPr>
        <w:pStyle w:val="LabStepCodeBlockLevel2"/>
      </w:pPr>
      <w:r>
        <w:t xml:space="preserve">    this.text</w:t>
      </w:r>
    </w:p>
    <w:p w14:paraId="7A53AEB5" w14:textId="77777777" w:rsidR="00F73683" w:rsidRDefault="00F73683" w:rsidP="00F73683">
      <w:pPr>
        <w:pStyle w:val="LabStepCodeBlockLevel2"/>
      </w:pPr>
      <w:r>
        <w:t xml:space="preserve">        .attr("x", plot.xOffset + (plot.width / 2))</w:t>
      </w:r>
    </w:p>
    <w:p w14:paraId="776246AB" w14:textId="77777777" w:rsidR="00F73683" w:rsidRDefault="00F73683" w:rsidP="00F73683">
      <w:pPr>
        <w:pStyle w:val="LabStepCodeBlockLevel2"/>
      </w:pPr>
      <w:r>
        <w:t xml:space="preserve">        .attr("y", plot.yOffset + (plot.height / 2))</w:t>
      </w:r>
    </w:p>
    <w:p w14:paraId="103E0423" w14:textId="77777777" w:rsidR="00F73683" w:rsidRDefault="00F73683" w:rsidP="00F73683">
      <w:pPr>
        <w:pStyle w:val="LabStepCodeBlockLevel2"/>
      </w:pPr>
      <w:r>
        <w:t xml:space="preserve">        .attr("width", plot.width)</w:t>
      </w:r>
    </w:p>
    <w:p w14:paraId="3631697D" w14:textId="77777777" w:rsidR="00F73683" w:rsidRDefault="00F73683" w:rsidP="00F73683">
      <w:pPr>
        <w:pStyle w:val="LabStepCodeBlockLevel2"/>
      </w:pPr>
      <w:r>
        <w:t xml:space="preserve">        .attr("height", plot.height)</w:t>
      </w:r>
    </w:p>
    <w:p w14:paraId="02B9298A" w14:textId="37176EAD" w:rsidR="00F73683" w:rsidRDefault="00F73683" w:rsidP="00EB759A">
      <w:pPr>
        <w:pStyle w:val="LabStepCodeBlockLevel2"/>
      </w:pPr>
      <w:r>
        <w:t xml:space="preserve">      </w:t>
      </w:r>
      <w:r w:rsidR="00EB759A">
        <w:t xml:space="preserve">  .attr("font-size", fontSize);</w:t>
      </w:r>
    </w:p>
    <w:p w14:paraId="7F71B649" w14:textId="147B4B7B" w:rsidR="00F73683" w:rsidRDefault="00F73683" w:rsidP="00F73683">
      <w:pPr>
        <w:pStyle w:val="LabStepCodeBlockLevel2"/>
      </w:pPr>
      <w:r>
        <w:t>}</w:t>
      </w:r>
    </w:p>
    <w:p w14:paraId="0935D636" w14:textId="66A4B702" w:rsidR="00EB759A" w:rsidRDefault="00EB759A" w:rsidP="00EB759A">
      <w:pPr>
        <w:pStyle w:val="LabExerciseCallout"/>
      </w:pPr>
      <w:r>
        <w:t xml:space="preserve">You can copy &amp; paste all this code from </w:t>
      </w:r>
      <w:r w:rsidRPr="005338F8">
        <w:rPr>
          <w:b/>
        </w:rPr>
        <w:t>C:\Student\Modules\05_PBIVIZ\Lab\Snippets\</w:t>
      </w:r>
      <w:r w:rsidRPr="00EB759A">
        <w:rPr>
          <w:b/>
        </w:rPr>
        <w:t>Exercise4-Visual-Starter.ts.txt</w:t>
      </w:r>
    </w:p>
    <w:p w14:paraId="3E6EB660" w14:textId="77777777" w:rsidR="00EB759A" w:rsidRDefault="00EB759A" w:rsidP="00EB759A">
      <w:pPr>
        <w:pStyle w:val="LabExerciseCallout"/>
      </w:pPr>
    </w:p>
    <w:p w14:paraId="72C56B23" w14:textId="785A6201" w:rsidR="00BB6BA1" w:rsidRDefault="00BB6BA1" w:rsidP="00BB6BA1">
      <w:pPr>
        <w:pStyle w:val="LabStepNumbered"/>
        <w:numPr>
          <w:ilvl w:val="0"/>
          <w:numId w:val="30"/>
        </w:numPr>
      </w:pPr>
      <w:r>
        <w:t>Test out your new visual on a Power BI report.</w:t>
      </w:r>
    </w:p>
    <w:p w14:paraId="1AAC06EB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Return to the Node.js command prompt and run the following command to start a new debugging session.</w:t>
      </w:r>
    </w:p>
    <w:p w14:paraId="549219BF" w14:textId="77777777" w:rsidR="00BB6BA1" w:rsidRDefault="00BB6BA1" w:rsidP="00BB6BA1">
      <w:pPr>
        <w:pStyle w:val="LabStepCodeBlockLevel2"/>
      </w:pPr>
      <w:r>
        <w:t>pbiviz start</w:t>
      </w:r>
    </w:p>
    <w:p w14:paraId="03F28CF5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Move back to the browser and return to the Power BI report you used in the previous exercise.</w:t>
      </w:r>
    </w:p>
    <w:p w14:paraId="0B163AF2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Make sure the report is in edit mode.</w:t>
      </w:r>
    </w:p>
    <w:p w14:paraId="7B60C90D" w14:textId="68EA9B0E" w:rsidR="0051193F" w:rsidRDefault="00BB6BA1" w:rsidP="00BB6BA1">
      <w:pPr>
        <w:pStyle w:val="LabStepNumberedLevel2"/>
        <w:numPr>
          <w:ilvl w:val="1"/>
          <w:numId w:val="30"/>
        </w:numPr>
      </w:pPr>
      <w:r>
        <w:t xml:space="preserve">Add a Developer Visual to the page </w:t>
      </w:r>
      <w:r w:rsidR="0051193F">
        <w:t xml:space="preserve">and then add a field into the </w:t>
      </w:r>
      <w:r w:rsidR="0051193F" w:rsidRPr="0051193F">
        <w:rPr>
          <w:b/>
        </w:rPr>
        <w:t>Data Category</w:t>
      </w:r>
      <w:r w:rsidR="0051193F">
        <w:t xml:space="preserve"> well inside the </w:t>
      </w:r>
      <w:r w:rsidR="0051193F" w:rsidRPr="0051193F">
        <w:rPr>
          <w:b/>
        </w:rPr>
        <w:t>Fields</w:t>
      </w:r>
      <w:r w:rsidR="0051193F">
        <w:t xml:space="preserve"> pane.</w:t>
      </w:r>
    </w:p>
    <w:p w14:paraId="6EE00245" w14:textId="67DC3A49" w:rsidR="00BB6BA1" w:rsidRDefault="0051193F" w:rsidP="00BB6BA1">
      <w:pPr>
        <w:pStyle w:val="LabStepNumberedLevel2"/>
        <w:numPr>
          <w:ilvl w:val="1"/>
          <w:numId w:val="30"/>
        </w:numPr>
      </w:pPr>
      <w:r>
        <w:t xml:space="preserve">You should now see your custom visual render on the page and it </w:t>
      </w:r>
      <w:r w:rsidR="00BB6BA1">
        <w:t>should match the following screenshot.</w:t>
      </w:r>
    </w:p>
    <w:p w14:paraId="1CB3DD74" w14:textId="0F67F7FB" w:rsidR="00281181" w:rsidRDefault="00F73683" w:rsidP="00281181">
      <w:pPr>
        <w:pStyle w:val="LabStepScreenshotLevel2"/>
      </w:pPr>
      <w:r>
        <w:lastRenderedPageBreak/>
        <w:drawing>
          <wp:inline distT="0" distB="0" distL="0" distR="0" wp14:anchorId="72A1D0DB" wp14:editId="149DEAD5">
            <wp:extent cx="2114550" cy="2842532"/>
            <wp:effectExtent l="19050" t="19050" r="19050" b="152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33" cy="286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12164" w14:textId="516C1717" w:rsidR="00BB6BA1" w:rsidRDefault="00BB6BA1" w:rsidP="00BB6BA1">
      <w:pPr>
        <w:pStyle w:val="LabStepNumberedLevel2"/>
      </w:pPr>
      <w:r>
        <w:t>Experiment by resizing the visual and seeing how to scales</w:t>
      </w:r>
      <w:r w:rsidR="007B52A8">
        <w:t xml:space="preserve"> to various sizes.</w:t>
      </w:r>
    </w:p>
    <w:p w14:paraId="0086EF0C" w14:textId="5DF3F311" w:rsidR="00F73683" w:rsidRDefault="00F73683" w:rsidP="00281181">
      <w:pPr>
        <w:pStyle w:val="LabStepScreenshotLevel2"/>
      </w:pPr>
      <w:r>
        <w:drawing>
          <wp:inline distT="0" distB="0" distL="0" distR="0" wp14:anchorId="19693E5E" wp14:editId="064C8E77">
            <wp:extent cx="4361688" cy="2615184"/>
            <wp:effectExtent l="19050" t="19050" r="2032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615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0BC13" w14:textId="158CDDCB" w:rsidR="009E25C2" w:rsidRDefault="009E25C2" w:rsidP="009E25C2">
      <w:pPr>
        <w:pStyle w:val="LabExerciseCallout"/>
      </w:pPr>
      <w:r>
        <w:t>Congratulations. You have now completed this lab.</w:t>
      </w:r>
    </w:p>
    <w:sectPr w:rsidR="009E25C2" w:rsidSect="0074345C">
      <w:headerReference w:type="default" r:id="rId62"/>
      <w:footerReference w:type="default" r:id="rId63"/>
      <w:headerReference w:type="first" r:id="rId64"/>
      <w:footerReference w:type="first" r:id="rId65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7B6D9" w14:textId="77777777" w:rsidR="0059426C" w:rsidRDefault="0059426C" w:rsidP="002754DA">
      <w:pPr>
        <w:spacing w:before="0" w:after="0"/>
      </w:pPr>
      <w:r>
        <w:separator/>
      </w:r>
    </w:p>
  </w:endnote>
  <w:endnote w:type="continuationSeparator" w:id="0">
    <w:p w14:paraId="275D4F27" w14:textId="77777777" w:rsidR="0059426C" w:rsidRDefault="0059426C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FF3B5" w14:textId="773CDDDF" w:rsidR="00C716DD" w:rsidRDefault="00C716DD" w:rsidP="00D13E78">
    <w:pPr>
      <w:pStyle w:val="Footer"/>
      <w:pBdr>
        <w:top w:val="single" w:sz="4" w:space="0" w:color="auto"/>
      </w:pBdr>
      <w:spacing w:before="0"/>
    </w:pPr>
    <w:r>
      <w:t>© Critical Path Training. 2019.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24</w:t>
    </w:r>
    <w:r>
      <w:fldChar w:fldCharType="end"/>
    </w:r>
  </w:p>
  <w:p w14:paraId="6AA1DA7A" w14:textId="61E46A4D" w:rsidR="00C716DD" w:rsidRDefault="00C716DD" w:rsidP="00D13E78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233DD" w14:textId="72EE85CB" w:rsidR="00C716DD" w:rsidRDefault="00C716DD" w:rsidP="0074345C">
    <w:pPr>
      <w:pStyle w:val="Footer"/>
      <w:pBdr>
        <w:top w:val="single" w:sz="4" w:space="0" w:color="auto"/>
      </w:pBdr>
      <w:spacing w:before="0"/>
    </w:pPr>
    <w:r>
      <w:t>© Critical Path Training. 2019.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28910CAC" w14:textId="02C12EA1" w:rsidR="00C716DD" w:rsidRDefault="00C716DD" w:rsidP="0074345C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5AA32" w14:textId="77777777" w:rsidR="0059426C" w:rsidRDefault="0059426C" w:rsidP="002754DA">
      <w:pPr>
        <w:spacing w:before="0" w:after="0"/>
      </w:pPr>
      <w:r>
        <w:separator/>
      </w:r>
    </w:p>
  </w:footnote>
  <w:footnote w:type="continuationSeparator" w:id="0">
    <w:p w14:paraId="69B31105" w14:textId="77777777" w:rsidR="0059426C" w:rsidRDefault="0059426C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42DD3" w14:textId="3017EEFC" w:rsidR="00C716DD" w:rsidRDefault="00C716DD" w:rsidP="001E75B6">
    <w:pPr>
      <w:pStyle w:val="Header"/>
      <w:pBdr>
        <w:bottom w:val="single" w:sz="4" w:space="0" w:color="auto"/>
      </w:pBdr>
      <w:tabs>
        <w:tab w:val="clear" w:pos="6480"/>
        <w:tab w:val="clear" w:pos="10800"/>
        <w:tab w:val="left" w:pos="6195"/>
      </w:tabs>
      <w:spacing w:before="240"/>
    </w:pPr>
    <w:r>
      <w:t>PBD365: Power BI Developer Bootcamp</w:t>
    </w:r>
    <w:r>
      <w:tab/>
    </w:r>
  </w:p>
  <w:p w14:paraId="077EFF5A" w14:textId="7B534EAC" w:rsidR="00C716DD" w:rsidRDefault="00C716DD" w:rsidP="001E75B6">
    <w:pPr>
      <w:pStyle w:val="Header"/>
      <w:pBdr>
        <w:bottom w:val="single" w:sz="4" w:space="0" w:color="auto"/>
      </w:pBdr>
      <w:spacing w:before="240"/>
    </w:pPr>
    <w:r>
      <w:t>Module 05 Lab:</w:t>
    </w:r>
    <w:r w:rsidRPr="00E730F4">
      <w:t xml:space="preserve"> Getting Started with the Power BI Developer Tools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787E59">
      <w:rPr>
        <w:rFonts w:cs="Arial"/>
        <w:noProof/>
      </w:rPr>
      <w:t>Nov 21, 2022</w:t>
    </w:r>
    <w:r>
      <w:rPr>
        <w:rFonts w:cs="Arial"/>
      </w:rP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97022" w14:textId="77777777" w:rsidR="00C716DD" w:rsidRPr="00AF4E41" w:rsidRDefault="00C716DD" w:rsidP="00026580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40720879">
    <w:abstractNumId w:val="4"/>
  </w:num>
  <w:num w:numId="2" w16cid:durableId="489492734">
    <w:abstractNumId w:val="7"/>
  </w:num>
  <w:num w:numId="3" w16cid:durableId="59791875">
    <w:abstractNumId w:val="9"/>
  </w:num>
  <w:num w:numId="4" w16cid:durableId="1533495333">
    <w:abstractNumId w:val="5"/>
  </w:num>
  <w:num w:numId="5" w16cid:durableId="1906449883">
    <w:abstractNumId w:val="6"/>
  </w:num>
  <w:num w:numId="6" w16cid:durableId="903489709">
    <w:abstractNumId w:val="13"/>
  </w:num>
  <w:num w:numId="7" w16cid:durableId="21197943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684100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9859109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934891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159083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342651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579788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3754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256263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798474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98851784">
    <w:abstractNumId w:val="8"/>
  </w:num>
  <w:num w:numId="18" w16cid:durableId="1495297879">
    <w:abstractNumId w:val="1"/>
  </w:num>
  <w:num w:numId="19" w16cid:durableId="1921059512">
    <w:abstractNumId w:val="10"/>
  </w:num>
  <w:num w:numId="20" w16cid:durableId="1143546882">
    <w:abstractNumId w:val="3"/>
  </w:num>
  <w:num w:numId="21" w16cid:durableId="890002651">
    <w:abstractNumId w:val="0"/>
  </w:num>
  <w:num w:numId="22" w16cid:durableId="1623000436">
    <w:abstractNumId w:val="12"/>
  </w:num>
  <w:num w:numId="23" w16cid:durableId="661466576">
    <w:abstractNumId w:val="11"/>
  </w:num>
  <w:num w:numId="24" w16cid:durableId="666322088">
    <w:abstractNumId w:val="14"/>
  </w:num>
  <w:num w:numId="25" w16cid:durableId="10498384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4698766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864555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475905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632664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8253907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514845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588193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activeWritingStyle w:appName="MSWord" w:lang="en-US" w:vendorID="64" w:dllVersion="0" w:nlCheck="1" w:checkStyle="0"/>
  <w:proofState w:spelling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BB5"/>
    <w:rsid w:val="000011F8"/>
    <w:rsid w:val="00002196"/>
    <w:rsid w:val="0000533E"/>
    <w:rsid w:val="0001171D"/>
    <w:rsid w:val="00012AC2"/>
    <w:rsid w:val="000167CC"/>
    <w:rsid w:val="00017CA6"/>
    <w:rsid w:val="0002000E"/>
    <w:rsid w:val="00022EF0"/>
    <w:rsid w:val="000237DD"/>
    <w:rsid w:val="00023D29"/>
    <w:rsid w:val="00024303"/>
    <w:rsid w:val="000243F6"/>
    <w:rsid w:val="00025141"/>
    <w:rsid w:val="00026580"/>
    <w:rsid w:val="000267DC"/>
    <w:rsid w:val="000267E9"/>
    <w:rsid w:val="00027DBA"/>
    <w:rsid w:val="00030FBC"/>
    <w:rsid w:val="00032826"/>
    <w:rsid w:val="00033367"/>
    <w:rsid w:val="00033B41"/>
    <w:rsid w:val="0003652B"/>
    <w:rsid w:val="00036CF3"/>
    <w:rsid w:val="00042CDF"/>
    <w:rsid w:val="000435C9"/>
    <w:rsid w:val="00047F14"/>
    <w:rsid w:val="00051385"/>
    <w:rsid w:val="000543B3"/>
    <w:rsid w:val="00056F50"/>
    <w:rsid w:val="00063B7E"/>
    <w:rsid w:val="00065A75"/>
    <w:rsid w:val="000671A9"/>
    <w:rsid w:val="00067B42"/>
    <w:rsid w:val="000701CC"/>
    <w:rsid w:val="0007033C"/>
    <w:rsid w:val="00070C04"/>
    <w:rsid w:val="000710F2"/>
    <w:rsid w:val="000736EA"/>
    <w:rsid w:val="00074B17"/>
    <w:rsid w:val="00075969"/>
    <w:rsid w:val="00075BE6"/>
    <w:rsid w:val="00082C8E"/>
    <w:rsid w:val="00086439"/>
    <w:rsid w:val="0008664F"/>
    <w:rsid w:val="0009020D"/>
    <w:rsid w:val="00090A5A"/>
    <w:rsid w:val="00091527"/>
    <w:rsid w:val="000922A9"/>
    <w:rsid w:val="00095853"/>
    <w:rsid w:val="00096FF8"/>
    <w:rsid w:val="000A019A"/>
    <w:rsid w:val="000A0FB8"/>
    <w:rsid w:val="000A19FA"/>
    <w:rsid w:val="000A1DEC"/>
    <w:rsid w:val="000A2741"/>
    <w:rsid w:val="000A4D31"/>
    <w:rsid w:val="000A551D"/>
    <w:rsid w:val="000B09A5"/>
    <w:rsid w:val="000B1021"/>
    <w:rsid w:val="000B2EE5"/>
    <w:rsid w:val="000B3388"/>
    <w:rsid w:val="000B4798"/>
    <w:rsid w:val="000B79D2"/>
    <w:rsid w:val="000C10E3"/>
    <w:rsid w:val="000C50E4"/>
    <w:rsid w:val="000C54C2"/>
    <w:rsid w:val="000C6141"/>
    <w:rsid w:val="000C672D"/>
    <w:rsid w:val="000C7473"/>
    <w:rsid w:val="000D1AC2"/>
    <w:rsid w:val="000D1CE4"/>
    <w:rsid w:val="000D297C"/>
    <w:rsid w:val="000D5929"/>
    <w:rsid w:val="000D7ECF"/>
    <w:rsid w:val="000E24D4"/>
    <w:rsid w:val="000E2B79"/>
    <w:rsid w:val="000E4786"/>
    <w:rsid w:val="000F01BA"/>
    <w:rsid w:val="000F11E6"/>
    <w:rsid w:val="000F23A7"/>
    <w:rsid w:val="000F2E8E"/>
    <w:rsid w:val="000F3B80"/>
    <w:rsid w:val="000F4DD2"/>
    <w:rsid w:val="000F5924"/>
    <w:rsid w:val="000F71BF"/>
    <w:rsid w:val="0010012E"/>
    <w:rsid w:val="00100905"/>
    <w:rsid w:val="0010575D"/>
    <w:rsid w:val="00105BFE"/>
    <w:rsid w:val="00105D8E"/>
    <w:rsid w:val="00106361"/>
    <w:rsid w:val="0011020C"/>
    <w:rsid w:val="00110716"/>
    <w:rsid w:val="0011091C"/>
    <w:rsid w:val="00110EC0"/>
    <w:rsid w:val="00111A8B"/>
    <w:rsid w:val="001128F7"/>
    <w:rsid w:val="00113940"/>
    <w:rsid w:val="00113CA8"/>
    <w:rsid w:val="0011426B"/>
    <w:rsid w:val="001147A2"/>
    <w:rsid w:val="0011760C"/>
    <w:rsid w:val="00121C08"/>
    <w:rsid w:val="00122349"/>
    <w:rsid w:val="00123729"/>
    <w:rsid w:val="00123A37"/>
    <w:rsid w:val="00123B3A"/>
    <w:rsid w:val="0012715F"/>
    <w:rsid w:val="0013360B"/>
    <w:rsid w:val="001361F1"/>
    <w:rsid w:val="0013633D"/>
    <w:rsid w:val="00136858"/>
    <w:rsid w:val="00137AE5"/>
    <w:rsid w:val="00140317"/>
    <w:rsid w:val="00140CF8"/>
    <w:rsid w:val="00141688"/>
    <w:rsid w:val="00142CDC"/>
    <w:rsid w:val="001467DD"/>
    <w:rsid w:val="001502E9"/>
    <w:rsid w:val="00150932"/>
    <w:rsid w:val="00151E41"/>
    <w:rsid w:val="00152A67"/>
    <w:rsid w:val="001554D3"/>
    <w:rsid w:val="00156798"/>
    <w:rsid w:val="0015714F"/>
    <w:rsid w:val="00160EEF"/>
    <w:rsid w:val="00162568"/>
    <w:rsid w:val="00162656"/>
    <w:rsid w:val="001628C4"/>
    <w:rsid w:val="0016348C"/>
    <w:rsid w:val="001638AF"/>
    <w:rsid w:val="0016436B"/>
    <w:rsid w:val="001649FD"/>
    <w:rsid w:val="001657A8"/>
    <w:rsid w:val="0016603A"/>
    <w:rsid w:val="00166521"/>
    <w:rsid w:val="00166BA8"/>
    <w:rsid w:val="00167D7D"/>
    <w:rsid w:val="00172205"/>
    <w:rsid w:val="00172887"/>
    <w:rsid w:val="001760F5"/>
    <w:rsid w:val="001767E7"/>
    <w:rsid w:val="001777C7"/>
    <w:rsid w:val="00181D44"/>
    <w:rsid w:val="00182F32"/>
    <w:rsid w:val="00184880"/>
    <w:rsid w:val="00185DF8"/>
    <w:rsid w:val="0019042E"/>
    <w:rsid w:val="00190BA4"/>
    <w:rsid w:val="00190D83"/>
    <w:rsid w:val="00190D86"/>
    <w:rsid w:val="0019249E"/>
    <w:rsid w:val="001969F7"/>
    <w:rsid w:val="001A3C36"/>
    <w:rsid w:val="001A6A55"/>
    <w:rsid w:val="001B176D"/>
    <w:rsid w:val="001B1E12"/>
    <w:rsid w:val="001B1E38"/>
    <w:rsid w:val="001B31B0"/>
    <w:rsid w:val="001B4693"/>
    <w:rsid w:val="001B4B69"/>
    <w:rsid w:val="001B60FC"/>
    <w:rsid w:val="001C2975"/>
    <w:rsid w:val="001C3C48"/>
    <w:rsid w:val="001C7B5E"/>
    <w:rsid w:val="001D3A64"/>
    <w:rsid w:val="001D668A"/>
    <w:rsid w:val="001D727A"/>
    <w:rsid w:val="001E1924"/>
    <w:rsid w:val="001E2DF2"/>
    <w:rsid w:val="001E3B09"/>
    <w:rsid w:val="001E45EA"/>
    <w:rsid w:val="001E4681"/>
    <w:rsid w:val="001E522D"/>
    <w:rsid w:val="001E5FC6"/>
    <w:rsid w:val="001E6C86"/>
    <w:rsid w:val="001E73CB"/>
    <w:rsid w:val="001E75B6"/>
    <w:rsid w:val="001F144A"/>
    <w:rsid w:val="001F1E26"/>
    <w:rsid w:val="001F3EA7"/>
    <w:rsid w:val="001F47CE"/>
    <w:rsid w:val="001F4E63"/>
    <w:rsid w:val="001F6DF1"/>
    <w:rsid w:val="001F77DA"/>
    <w:rsid w:val="00201D2C"/>
    <w:rsid w:val="00203D7C"/>
    <w:rsid w:val="00207F56"/>
    <w:rsid w:val="00207FED"/>
    <w:rsid w:val="0021057D"/>
    <w:rsid w:val="0021154E"/>
    <w:rsid w:val="0021193F"/>
    <w:rsid w:val="00216298"/>
    <w:rsid w:val="00221821"/>
    <w:rsid w:val="00221DC0"/>
    <w:rsid w:val="00223B44"/>
    <w:rsid w:val="002243BC"/>
    <w:rsid w:val="00225D1A"/>
    <w:rsid w:val="0022634A"/>
    <w:rsid w:val="00226C32"/>
    <w:rsid w:val="002304F7"/>
    <w:rsid w:val="00231D57"/>
    <w:rsid w:val="002335F9"/>
    <w:rsid w:val="00234111"/>
    <w:rsid w:val="002356B8"/>
    <w:rsid w:val="002365B5"/>
    <w:rsid w:val="00237310"/>
    <w:rsid w:val="00237391"/>
    <w:rsid w:val="002376C5"/>
    <w:rsid w:val="00241181"/>
    <w:rsid w:val="002417BC"/>
    <w:rsid w:val="00243A3C"/>
    <w:rsid w:val="00244E1E"/>
    <w:rsid w:val="00246C21"/>
    <w:rsid w:val="0024711C"/>
    <w:rsid w:val="00250284"/>
    <w:rsid w:val="002508CA"/>
    <w:rsid w:val="00252EA2"/>
    <w:rsid w:val="00262D76"/>
    <w:rsid w:val="002631F0"/>
    <w:rsid w:val="002639C1"/>
    <w:rsid w:val="00264035"/>
    <w:rsid w:val="002646DD"/>
    <w:rsid w:val="00265968"/>
    <w:rsid w:val="00273BA6"/>
    <w:rsid w:val="00273C9A"/>
    <w:rsid w:val="00273F7D"/>
    <w:rsid w:val="002741A3"/>
    <w:rsid w:val="002754DA"/>
    <w:rsid w:val="00277C6C"/>
    <w:rsid w:val="00280AF1"/>
    <w:rsid w:val="00281181"/>
    <w:rsid w:val="0028163F"/>
    <w:rsid w:val="002820B9"/>
    <w:rsid w:val="00283D43"/>
    <w:rsid w:val="002856AB"/>
    <w:rsid w:val="00285BF7"/>
    <w:rsid w:val="0028667F"/>
    <w:rsid w:val="00286E1A"/>
    <w:rsid w:val="002930AF"/>
    <w:rsid w:val="00295176"/>
    <w:rsid w:val="00297E5D"/>
    <w:rsid w:val="002A4734"/>
    <w:rsid w:val="002A4DCA"/>
    <w:rsid w:val="002A7719"/>
    <w:rsid w:val="002A7EAC"/>
    <w:rsid w:val="002B0649"/>
    <w:rsid w:val="002B29CA"/>
    <w:rsid w:val="002B3783"/>
    <w:rsid w:val="002B50BA"/>
    <w:rsid w:val="002B618B"/>
    <w:rsid w:val="002B648B"/>
    <w:rsid w:val="002C1D9A"/>
    <w:rsid w:val="002C45A4"/>
    <w:rsid w:val="002C5CBE"/>
    <w:rsid w:val="002C6DDC"/>
    <w:rsid w:val="002D1C03"/>
    <w:rsid w:val="002D646D"/>
    <w:rsid w:val="002E035E"/>
    <w:rsid w:val="002E05CD"/>
    <w:rsid w:val="002E14B9"/>
    <w:rsid w:val="002E1C5A"/>
    <w:rsid w:val="002E259F"/>
    <w:rsid w:val="002E3234"/>
    <w:rsid w:val="002E3602"/>
    <w:rsid w:val="002E66B3"/>
    <w:rsid w:val="002F03AF"/>
    <w:rsid w:val="002F0882"/>
    <w:rsid w:val="002F14BC"/>
    <w:rsid w:val="002F2046"/>
    <w:rsid w:val="002F2748"/>
    <w:rsid w:val="002F43AC"/>
    <w:rsid w:val="002F541E"/>
    <w:rsid w:val="002F57CD"/>
    <w:rsid w:val="002F6254"/>
    <w:rsid w:val="002F7A5E"/>
    <w:rsid w:val="002F7E4F"/>
    <w:rsid w:val="00301C65"/>
    <w:rsid w:val="00302778"/>
    <w:rsid w:val="003029C5"/>
    <w:rsid w:val="0030388D"/>
    <w:rsid w:val="003053A8"/>
    <w:rsid w:val="00305FD9"/>
    <w:rsid w:val="00307288"/>
    <w:rsid w:val="00307AF6"/>
    <w:rsid w:val="0031080D"/>
    <w:rsid w:val="00311545"/>
    <w:rsid w:val="00311620"/>
    <w:rsid w:val="00313DBA"/>
    <w:rsid w:val="00316198"/>
    <w:rsid w:val="00316796"/>
    <w:rsid w:val="0031741B"/>
    <w:rsid w:val="00320D04"/>
    <w:rsid w:val="003241F2"/>
    <w:rsid w:val="003267C0"/>
    <w:rsid w:val="00327D24"/>
    <w:rsid w:val="00330210"/>
    <w:rsid w:val="003303D3"/>
    <w:rsid w:val="00333042"/>
    <w:rsid w:val="0033362A"/>
    <w:rsid w:val="00335A89"/>
    <w:rsid w:val="0034300C"/>
    <w:rsid w:val="00343E95"/>
    <w:rsid w:val="00347559"/>
    <w:rsid w:val="00354456"/>
    <w:rsid w:val="0035520E"/>
    <w:rsid w:val="0035550E"/>
    <w:rsid w:val="003560BC"/>
    <w:rsid w:val="00361340"/>
    <w:rsid w:val="00362F34"/>
    <w:rsid w:val="003639DC"/>
    <w:rsid w:val="00364257"/>
    <w:rsid w:val="00364378"/>
    <w:rsid w:val="0036474B"/>
    <w:rsid w:val="0036675C"/>
    <w:rsid w:val="00366A36"/>
    <w:rsid w:val="00367C9B"/>
    <w:rsid w:val="0037185C"/>
    <w:rsid w:val="00371932"/>
    <w:rsid w:val="00371DC5"/>
    <w:rsid w:val="00373A63"/>
    <w:rsid w:val="003748FA"/>
    <w:rsid w:val="003775F8"/>
    <w:rsid w:val="00382381"/>
    <w:rsid w:val="00383039"/>
    <w:rsid w:val="00383104"/>
    <w:rsid w:val="00385E7E"/>
    <w:rsid w:val="0039106B"/>
    <w:rsid w:val="003911BB"/>
    <w:rsid w:val="0039343A"/>
    <w:rsid w:val="00395E0F"/>
    <w:rsid w:val="00397D08"/>
    <w:rsid w:val="00397DF0"/>
    <w:rsid w:val="003A02C1"/>
    <w:rsid w:val="003A1593"/>
    <w:rsid w:val="003A1B06"/>
    <w:rsid w:val="003A4E70"/>
    <w:rsid w:val="003A5B08"/>
    <w:rsid w:val="003A67E2"/>
    <w:rsid w:val="003A6D85"/>
    <w:rsid w:val="003B08DD"/>
    <w:rsid w:val="003B1609"/>
    <w:rsid w:val="003B3EDD"/>
    <w:rsid w:val="003B509E"/>
    <w:rsid w:val="003B6B6E"/>
    <w:rsid w:val="003B6E62"/>
    <w:rsid w:val="003C07FF"/>
    <w:rsid w:val="003C40E6"/>
    <w:rsid w:val="003C418A"/>
    <w:rsid w:val="003C5D20"/>
    <w:rsid w:val="003C6F9B"/>
    <w:rsid w:val="003D1045"/>
    <w:rsid w:val="003D12ED"/>
    <w:rsid w:val="003D1AE4"/>
    <w:rsid w:val="003D4A36"/>
    <w:rsid w:val="003D513A"/>
    <w:rsid w:val="003D7B34"/>
    <w:rsid w:val="003E3149"/>
    <w:rsid w:val="003E53A5"/>
    <w:rsid w:val="003E71C8"/>
    <w:rsid w:val="003F0693"/>
    <w:rsid w:val="003F1168"/>
    <w:rsid w:val="003F12F6"/>
    <w:rsid w:val="003F2B7A"/>
    <w:rsid w:val="003F2EDC"/>
    <w:rsid w:val="00400DC5"/>
    <w:rsid w:val="00401876"/>
    <w:rsid w:val="00402F06"/>
    <w:rsid w:val="00404B49"/>
    <w:rsid w:val="0040576B"/>
    <w:rsid w:val="00410FD2"/>
    <w:rsid w:val="00414108"/>
    <w:rsid w:val="00414CE4"/>
    <w:rsid w:val="004165DA"/>
    <w:rsid w:val="00420D38"/>
    <w:rsid w:val="00426C6E"/>
    <w:rsid w:val="00427A68"/>
    <w:rsid w:val="004305AA"/>
    <w:rsid w:val="00432B12"/>
    <w:rsid w:val="004336CC"/>
    <w:rsid w:val="0043657B"/>
    <w:rsid w:val="004402EC"/>
    <w:rsid w:val="00441CD1"/>
    <w:rsid w:val="0044368B"/>
    <w:rsid w:val="00445241"/>
    <w:rsid w:val="00445F5C"/>
    <w:rsid w:val="00446B8D"/>
    <w:rsid w:val="00446EA2"/>
    <w:rsid w:val="00450386"/>
    <w:rsid w:val="00452002"/>
    <w:rsid w:val="00454961"/>
    <w:rsid w:val="004551C9"/>
    <w:rsid w:val="0045791D"/>
    <w:rsid w:val="004601F5"/>
    <w:rsid w:val="00460DA7"/>
    <w:rsid w:val="0046148C"/>
    <w:rsid w:val="004614E7"/>
    <w:rsid w:val="004643EE"/>
    <w:rsid w:val="004644F4"/>
    <w:rsid w:val="004645F0"/>
    <w:rsid w:val="00464F96"/>
    <w:rsid w:val="004663E4"/>
    <w:rsid w:val="0046669D"/>
    <w:rsid w:val="0046679B"/>
    <w:rsid w:val="0047178F"/>
    <w:rsid w:val="004737C0"/>
    <w:rsid w:val="00474799"/>
    <w:rsid w:val="00481358"/>
    <w:rsid w:val="00482B10"/>
    <w:rsid w:val="004838B2"/>
    <w:rsid w:val="00484260"/>
    <w:rsid w:val="00484E5D"/>
    <w:rsid w:val="00487042"/>
    <w:rsid w:val="00487D07"/>
    <w:rsid w:val="004901DA"/>
    <w:rsid w:val="00490DA0"/>
    <w:rsid w:val="0049441A"/>
    <w:rsid w:val="004946E2"/>
    <w:rsid w:val="00496072"/>
    <w:rsid w:val="00496964"/>
    <w:rsid w:val="004A0344"/>
    <w:rsid w:val="004A10C1"/>
    <w:rsid w:val="004A3AF2"/>
    <w:rsid w:val="004A5655"/>
    <w:rsid w:val="004A66FA"/>
    <w:rsid w:val="004A6CBA"/>
    <w:rsid w:val="004A7C45"/>
    <w:rsid w:val="004B2700"/>
    <w:rsid w:val="004B4A1F"/>
    <w:rsid w:val="004B75D9"/>
    <w:rsid w:val="004B7881"/>
    <w:rsid w:val="004C1F56"/>
    <w:rsid w:val="004C4D3C"/>
    <w:rsid w:val="004C7D6E"/>
    <w:rsid w:val="004D0524"/>
    <w:rsid w:val="004D0C89"/>
    <w:rsid w:val="004D10A6"/>
    <w:rsid w:val="004D2050"/>
    <w:rsid w:val="004D3172"/>
    <w:rsid w:val="004D3A39"/>
    <w:rsid w:val="004D4A22"/>
    <w:rsid w:val="004D50D8"/>
    <w:rsid w:val="004D51D7"/>
    <w:rsid w:val="004D5B0F"/>
    <w:rsid w:val="004D645B"/>
    <w:rsid w:val="004D6DAF"/>
    <w:rsid w:val="004D71F4"/>
    <w:rsid w:val="004D75A3"/>
    <w:rsid w:val="004E1CBF"/>
    <w:rsid w:val="004E29B4"/>
    <w:rsid w:val="004E3B42"/>
    <w:rsid w:val="004E4527"/>
    <w:rsid w:val="004E45B9"/>
    <w:rsid w:val="004E576E"/>
    <w:rsid w:val="004F1E4C"/>
    <w:rsid w:val="004F3938"/>
    <w:rsid w:val="004F40B8"/>
    <w:rsid w:val="004F54BD"/>
    <w:rsid w:val="004F5A54"/>
    <w:rsid w:val="004F6A66"/>
    <w:rsid w:val="00502AE7"/>
    <w:rsid w:val="00504620"/>
    <w:rsid w:val="0050658A"/>
    <w:rsid w:val="005072DC"/>
    <w:rsid w:val="0050746C"/>
    <w:rsid w:val="00507E46"/>
    <w:rsid w:val="005106D7"/>
    <w:rsid w:val="0051193F"/>
    <w:rsid w:val="00511EE0"/>
    <w:rsid w:val="00513EAD"/>
    <w:rsid w:val="0051400B"/>
    <w:rsid w:val="00515C63"/>
    <w:rsid w:val="0051627D"/>
    <w:rsid w:val="00517169"/>
    <w:rsid w:val="00517277"/>
    <w:rsid w:val="00520290"/>
    <w:rsid w:val="00521996"/>
    <w:rsid w:val="00523AAE"/>
    <w:rsid w:val="00526CAF"/>
    <w:rsid w:val="005315EC"/>
    <w:rsid w:val="00531A0D"/>
    <w:rsid w:val="00531F88"/>
    <w:rsid w:val="00531FFD"/>
    <w:rsid w:val="005338F8"/>
    <w:rsid w:val="00533D36"/>
    <w:rsid w:val="005344C9"/>
    <w:rsid w:val="0053493F"/>
    <w:rsid w:val="00536194"/>
    <w:rsid w:val="00536A2B"/>
    <w:rsid w:val="00536E84"/>
    <w:rsid w:val="00536EA7"/>
    <w:rsid w:val="005375BA"/>
    <w:rsid w:val="00537866"/>
    <w:rsid w:val="00537DCD"/>
    <w:rsid w:val="00540A9A"/>
    <w:rsid w:val="005428BD"/>
    <w:rsid w:val="00542CAB"/>
    <w:rsid w:val="00551DC5"/>
    <w:rsid w:val="00551DFA"/>
    <w:rsid w:val="005556AA"/>
    <w:rsid w:val="00560287"/>
    <w:rsid w:val="00560F81"/>
    <w:rsid w:val="00561E8E"/>
    <w:rsid w:val="00563785"/>
    <w:rsid w:val="00563EAE"/>
    <w:rsid w:val="005647E9"/>
    <w:rsid w:val="00564CCD"/>
    <w:rsid w:val="00566273"/>
    <w:rsid w:val="00566454"/>
    <w:rsid w:val="00566809"/>
    <w:rsid w:val="00567C0E"/>
    <w:rsid w:val="005706F7"/>
    <w:rsid w:val="005710D5"/>
    <w:rsid w:val="0057247C"/>
    <w:rsid w:val="00572B32"/>
    <w:rsid w:val="00573C2E"/>
    <w:rsid w:val="00574574"/>
    <w:rsid w:val="00576198"/>
    <w:rsid w:val="0057796A"/>
    <w:rsid w:val="00580480"/>
    <w:rsid w:val="00580B5A"/>
    <w:rsid w:val="00580FC2"/>
    <w:rsid w:val="0058123A"/>
    <w:rsid w:val="0058773B"/>
    <w:rsid w:val="005923BB"/>
    <w:rsid w:val="00592DAA"/>
    <w:rsid w:val="005932FE"/>
    <w:rsid w:val="0059426C"/>
    <w:rsid w:val="00596136"/>
    <w:rsid w:val="005A0E17"/>
    <w:rsid w:val="005A3333"/>
    <w:rsid w:val="005A3A17"/>
    <w:rsid w:val="005A3E02"/>
    <w:rsid w:val="005A4563"/>
    <w:rsid w:val="005A5885"/>
    <w:rsid w:val="005A6B98"/>
    <w:rsid w:val="005A6D5F"/>
    <w:rsid w:val="005B0D57"/>
    <w:rsid w:val="005B2865"/>
    <w:rsid w:val="005B4589"/>
    <w:rsid w:val="005B4EC2"/>
    <w:rsid w:val="005B5C44"/>
    <w:rsid w:val="005B6F90"/>
    <w:rsid w:val="005C03B9"/>
    <w:rsid w:val="005C05C0"/>
    <w:rsid w:val="005C05DB"/>
    <w:rsid w:val="005C0868"/>
    <w:rsid w:val="005C1BF8"/>
    <w:rsid w:val="005C3A90"/>
    <w:rsid w:val="005C46E4"/>
    <w:rsid w:val="005C736E"/>
    <w:rsid w:val="005C7FB4"/>
    <w:rsid w:val="005D0297"/>
    <w:rsid w:val="005D03A2"/>
    <w:rsid w:val="005D1BF7"/>
    <w:rsid w:val="005D380A"/>
    <w:rsid w:val="005D3854"/>
    <w:rsid w:val="005D780F"/>
    <w:rsid w:val="005D7930"/>
    <w:rsid w:val="005E027F"/>
    <w:rsid w:val="005E054A"/>
    <w:rsid w:val="005E0D54"/>
    <w:rsid w:val="005E3B38"/>
    <w:rsid w:val="005E4D7E"/>
    <w:rsid w:val="005E5B36"/>
    <w:rsid w:val="005E7206"/>
    <w:rsid w:val="005E79AF"/>
    <w:rsid w:val="005E7CD7"/>
    <w:rsid w:val="005F03A0"/>
    <w:rsid w:val="005F1763"/>
    <w:rsid w:val="005F1E2C"/>
    <w:rsid w:val="005F2CE3"/>
    <w:rsid w:val="005F342F"/>
    <w:rsid w:val="005F39DC"/>
    <w:rsid w:val="005F3F4B"/>
    <w:rsid w:val="005F5241"/>
    <w:rsid w:val="005F5D55"/>
    <w:rsid w:val="005F6226"/>
    <w:rsid w:val="005F7805"/>
    <w:rsid w:val="00601E9E"/>
    <w:rsid w:val="0060200F"/>
    <w:rsid w:val="00602FCF"/>
    <w:rsid w:val="00603508"/>
    <w:rsid w:val="00610D4F"/>
    <w:rsid w:val="00612226"/>
    <w:rsid w:val="006133C4"/>
    <w:rsid w:val="006141CC"/>
    <w:rsid w:val="0061494C"/>
    <w:rsid w:val="00616CB2"/>
    <w:rsid w:val="00617483"/>
    <w:rsid w:val="00620888"/>
    <w:rsid w:val="00621EBF"/>
    <w:rsid w:val="00624BD0"/>
    <w:rsid w:val="00625F0D"/>
    <w:rsid w:val="00626932"/>
    <w:rsid w:val="006271BE"/>
    <w:rsid w:val="00627AE4"/>
    <w:rsid w:val="00630874"/>
    <w:rsid w:val="006316FA"/>
    <w:rsid w:val="00632485"/>
    <w:rsid w:val="006334EC"/>
    <w:rsid w:val="0063362B"/>
    <w:rsid w:val="00634842"/>
    <w:rsid w:val="00640D4E"/>
    <w:rsid w:val="00640DBB"/>
    <w:rsid w:val="00640F1C"/>
    <w:rsid w:val="00643F55"/>
    <w:rsid w:val="006453AE"/>
    <w:rsid w:val="00645BB8"/>
    <w:rsid w:val="00646085"/>
    <w:rsid w:val="00647146"/>
    <w:rsid w:val="00650ACD"/>
    <w:rsid w:val="00651B09"/>
    <w:rsid w:val="006535DA"/>
    <w:rsid w:val="00653648"/>
    <w:rsid w:val="00654409"/>
    <w:rsid w:val="00654F8F"/>
    <w:rsid w:val="0065756C"/>
    <w:rsid w:val="0066042A"/>
    <w:rsid w:val="00663053"/>
    <w:rsid w:val="006649DB"/>
    <w:rsid w:val="00667328"/>
    <w:rsid w:val="00667B58"/>
    <w:rsid w:val="00667F37"/>
    <w:rsid w:val="00670364"/>
    <w:rsid w:val="00671ABC"/>
    <w:rsid w:val="00673DAD"/>
    <w:rsid w:val="00675CD7"/>
    <w:rsid w:val="0067766A"/>
    <w:rsid w:val="00677776"/>
    <w:rsid w:val="00682FC7"/>
    <w:rsid w:val="006830EF"/>
    <w:rsid w:val="00683D3B"/>
    <w:rsid w:val="00686CA6"/>
    <w:rsid w:val="006872D3"/>
    <w:rsid w:val="0069092F"/>
    <w:rsid w:val="006910E1"/>
    <w:rsid w:val="00692AFB"/>
    <w:rsid w:val="00693A55"/>
    <w:rsid w:val="006955C0"/>
    <w:rsid w:val="0069598A"/>
    <w:rsid w:val="006963E2"/>
    <w:rsid w:val="006A020F"/>
    <w:rsid w:val="006A0D94"/>
    <w:rsid w:val="006A105B"/>
    <w:rsid w:val="006A2A50"/>
    <w:rsid w:val="006A445C"/>
    <w:rsid w:val="006A7010"/>
    <w:rsid w:val="006A7AB3"/>
    <w:rsid w:val="006B07C3"/>
    <w:rsid w:val="006B0E9C"/>
    <w:rsid w:val="006B123F"/>
    <w:rsid w:val="006B25FA"/>
    <w:rsid w:val="006B419D"/>
    <w:rsid w:val="006B5E37"/>
    <w:rsid w:val="006B6F43"/>
    <w:rsid w:val="006C0157"/>
    <w:rsid w:val="006C3029"/>
    <w:rsid w:val="006C3796"/>
    <w:rsid w:val="006C4B76"/>
    <w:rsid w:val="006C5C78"/>
    <w:rsid w:val="006D0FB1"/>
    <w:rsid w:val="006D1BB7"/>
    <w:rsid w:val="006D2EAD"/>
    <w:rsid w:val="006D49E6"/>
    <w:rsid w:val="006D72F2"/>
    <w:rsid w:val="006E3BD3"/>
    <w:rsid w:val="006E3CFD"/>
    <w:rsid w:val="006E5188"/>
    <w:rsid w:val="006F0C75"/>
    <w:rsid w:val="006F0F27"/>
    <w:rsid w:val="006F13F6"/>
    <w:rsid w:val="006F1A60"/>
    <w:rsid w:val="006F64F9"/>
    <w:rsid w:val="006F71A5"/>
    <w:rsid w:val="0070089C"/>
    <w:rsid w:val="00702A8A"/>
    <w:rsid w:val="00703CF8"/>
    <w:rsid w:val="007101AC"/>
    <w:rsid w:val="00711C05"/>
    <w:rsid w:val="00711F83"/>
    <w:rsid w:val="00711FCB"/>
    <w:rsid w:val="00712101"/>
    <w:rsid w:val="00713E79"/>
    <w:rsid w:val="0072246C"/>
    <w:rsid w:val="007248A6"/>
    <w:rsid w:val="00725AFB"/>
    <w:rsid w:val="00726591"/>
    <w:rsid w:val="0072738D"/>
    <w:rsid w:val="00727B4F"/>
    <w:rsid w:val="00727CB0"/>
    <w:rsid w:val="007310ED"/>
    <w:rsid w:val="00737FD5"/>
    <w:rsid w:val="00740261"/>
    <w:rsid w:val="00740358"/>
    <w:rsid w:val="00740C35"/>
    <w:rsid w:val="00740CA3"/>
    <w:rsid w:val="00742392"/>
    <w:rsid w:val="0074345C"/>
    <w:rsid w:val="007442CF"/>
    <w:rsid w:val="00745777"/>
    <w:rsid w:val="00746A32"/>
    <w:rsid w:val="00747129"/>
    <w:rsid w:val="00747378"/>
    <w:rsid w:val="00747DD2"/>
    <w:rsid w:val="007508E5"/>
    <w:rsid w:val="007510C2"/>
    <w:rsid w:val="00753F14"/>
    <w:rsid w:val="007544C7"/>
    <w:rsid w:val="00754D76"/>
    <w:rsid w:val="00756C10"/>
    <w:rsid w:val="007600AD"/>
    <w:rsid w:val="0076014B"/>
    <w:rsid w:val="0076162E"/>
    <w:rsid w:val="00761B67"/>
    <w:rsid w:val="007648F3"/>
    <w:rsid w:val="00764A62"/>
    <w:rsid w:val="0076526D"/>
    <w:rsid w:val="00770735"/>
    <w:rsid w:val="00771065"/>
    <w:rsid w:val="00771A33"/>
    <w:rsid w:val="007733B4"/>
    <w:rsid w:val="0077432D"/>
    <w:rsid w:val="00774F70"/>
    <w:rsid w:val="00775A11"/>
    <w:rsid w:val="007764D1"/>
    <w:rsid w:val="00783169"/>
    <w:rsid w:val="0078414E"/>
    <w:rsid w:val="0078763B"/>
    <w:rsid w:val="00787E59"/>
    <w:rsid w:val="00790F15"/>
    <w:rsid w:val="00791337"/>
    <w:rsid w:val="00792E90"/>
    <w:rsid w:val="00795429"/>
    <w:rsid w:val="00796CDC"/>
    <w:rsid w:val="007A020E"/>
    <w:rsid w:val="007A2E8C"/>
    <w:rsid w:val="007A3111"/>
    <w:rsid w:val="007A3D0E"/>
    <w:rsid w:val="007A5C97"/>
    <w:rsid w:val="007A6D7B"/>
    <w:rsid w:val="007A6FDB"/>
    <w:rsid w:val="007A7B3A"/>
    <w:rsid w:val="007B13DE"/>
    <w:rsid w:val="007B262C"/>
    <w:rsid w:val="007B3E28"/>
    <w:rsid w:val="007B52A8"/>
    <w:rsid w:val="007B63AE"/>
    <w:rsid w:val="007B648F"/>
    <w:rsid w:val="007B666D"/>
    <w:rsid w:val="007C1733"/>
    <w:rsid w:val="007C212A"/>
    <w:rsid w:val="007C3212"/>
    <w:rsid w:val="007C5EF6"/>
    <w:rsid w:val="007C731A"/>
    <w:rsid w:val="007D3352"/>
    <w:rsid w:val="007D69A3"/>
    <w:rsid w:val="007D72B4"/>
    <w:rsid w:val="007D7540"/>
    <w:rsid w:val="007E13E3"/>
    <w:rsid w:val="007E216A"/>
    <w:rsid w:val="007E240B"/>
    <w:rsid w:val="007E2F58"/>
    <w:rsid w:val="007E51C2"/>
    <w:rsid w:val="007E54CD"/>
    <w:rsid w:val="007E5A7C"/>
    <w:rsid w:val="007F21B7"/>
    <w:rsid w:val="007F2715"/>
    <w:rsid w:val="007F2CD4"/>
    <w:rsid w:val="007F35A8"/>
    <w:rsid w:val="007F37E8"/>
    <w:rsid w:val="007F58E2"/>
    <w:rsid w:val="007F6A5C"/>
    <w:rsid w:val="0080252D"/>
    <w:rsid w:val="00807D24"/>
    <w:rsid w:val="008107B3"/>
    <w:rsid w:val="00810E09"/>
    <w:rsid w:val="008114C7"/>
    <w:rsid w:val="00811A7F"/>
    <w:rsid w:val="008123BE"/>
    <w:rsid w:val="00812AF5"/>
    <w:rsid w:val="008136E5"/>
    <w:rsid w:val="00814294"/>
    <w:rsid w:val="00815395"/>
    <w:rsid w:val="008169DC"/>
    <w:rsid w:val="0082006B"/>
    <w:rsid w:val="00823471"/>
    <w:rsid w:val="008237DD"/>
    <w:rsid w:val="00823823"/>
    <w:rsid w:val="008248DD"/>
    <w:rsid w:val="00826FF7"/>
    <w:rsid w:val="0082729D"/>
    <w:rsid w:val="0083029D"/>
    <w:rsid w:val="00830A82"/>
    <w:rsid w:val="008347E0"/>
    <w:rsid w:val="00834C0C"/>
    <w:rsid w:val="00836BB5"/>
    <w:rsid w:val="0083767E"/>
    <w:rsid w:val="00837DE7"/>
    <w:rsid w:val="008403D8"/>
    <w:rsid w:val="00841B2E"/>
    <w:rsid w:val="00841F3B"/>
    <w:rsid w:val="00844B28"/>
    <w:rsid w:val="00845FAD"/>
    <w:rsid w:val="00846E3C"/>
    <w:rsid w:val="00851338"/>
    <w:rsid w:val="00851AA3"/>
    <w:rsid w:val="00851AD5"/>
    <w:rsid w:val="008530CC"/>
    <w:rsid w:val="008539CC"/>
    <w:rsid w:val="00856645"/>
    <w:rsid w:val="00856E35"/>
    <w:rsid w:val="0085731A"/>
    <w:rsid w:val="008613C6"/>
    <w:rsid w:val="00862E71"/>
    <w:rsid w:val="00863924"/>
    <w:rsid w:val="008648D6"/>
    <w:rsid w:val="008649F4"/>
    <w:rsid w:val="00865023"/>
    <w:rsid w:val="0086565F"/>
    <w:rsid w:val="00865AE4"/>
    <w:rsid w:val="00866492"/>
    <w:rsid w:val="008666FE"/>
    <w:rsid w:val="0086681C"/>
    <w:rsid w:val="00866FF1"/>
    <w:rsid w:val="0087329D"/>
    <w:rsid w:val="0087391C"/>
    <w:rsid w:val="008743F8"/>
    <w:rsid w:val="008750A4"/>
    <w:rsid w:val="008758BA"/>
    <w:rsid w:val="00875EEC"/>
    <w:rsid w:val="00880606"/>
    <w:rsid w:val="008806AA"/>
    <w:rsid w:val="0088118A"/>
    <w:rsid w:val="00883D38"/>
    <w:rsid w:val="00886ACB"/>
    <w:rsid w:val="0088795D"/>
    <w:rsid w:val="00893BBD"/>
    <w:rsid w:val="00893C82"/>
    <w:rsid w:val="008943B0"/>
    <w:rsid w:val="00896234"/>
    <w:rsid w:val="00896C60"/>
    <w:rsid w:val="008A1B16"/>
    <w:rsid w:val="008A1B97"/>
    <w:rsid w:val="008A2BA0"/>
    <w:rsid w:val="008A339A"/>
    <w:rsid w:val="008A4BDC"/>
    <w:rsid w:val="008A7318"/>
    <w:rsid w:val="008B0297"/>
    <w:rsid w:val="008B0F16"/>
    <w:rsid w:val="008B24C7"/>
    <w:rsid w:val="008B697B"/>
    <w:rsid w:val="008C0632"/>
    <w:rsid w:val="008C0698"/>
    <w:rsid w:val="008C15EA"/>
    <w:rsid w:val="008C17EA"/>
    <w:rsid w:val="008C1C05"/>
    <w:rsid w:val="008C22EA"/>
    <w:rsid w:val="008C4A91"/>
    <w:rsid w:val="008C564C"/>
    <w:rsid w:val="008C5E14"/>
    <w:rsid w:val="008C70C6"/>
    <w:rsid w:val="008D03B2"/>
    <w:rsid w:val="008D054E"/>
    <w:rsid w:val="008D0899"/>
    <w:rsid w:val="008D1832"/>
    <w:rsid w:val="008D261C"/>
    <w:rsid w:val="008D269B"/>
    <w:rsid w:val="008D30B0"/>
    <w:rsid w:val="008D58F3"/>
    <w:rsid w:val="008D6EDA"/>
    <w:rsid w:val="008D7F27"/>
    <w:rsid w:val="008E0810"/>
    <w:rsid w:val="008E0EA3"/>
    <w:rsid w:val="008E0FBA"/>
    <w:rsid w:val="008E126D"/>
    <w:rsid w:val="008E1CE8"/>
    <w:rsid w:val="008E38AA"/>
    <w:rsid w:val="008E3F36"/>
    <w:rsid w:val="008F0E1B"/>
    <w:rsid w:val="008F2979"/>
    <w:rsid w:val="008F4B42"/>
    <w:rsid w:val="008F61BE"/>
    <w:rsid w:val="00901F5A"/>
    <w:rsid w:val="00902C2B"/>
    <w:rsid w:val="00902DD2"/>
    <w:rsid w:val="00902F51"/>
    <w:rsid w:val="00903B98"/>
    <w:rsid w:val="00903D8F"/>
    <w:rsid w:val="0090430D"/>
    <w:rsid w:val="00906B3F"/>
    <w:rsid w:val="0090725E"/>
    <w:rsid w:val="00913716"/>
    <w:rsid w:val="009138D3"/>
    <w:rsid w:val="009143E7"/>
    <w:rsid w:val="00915A59"/>
    <w:rsid w:val="0091656E"/>
    <w:rsid w:val="00920DEA"/>
    <w:rsid w:val="00920F58"/>
    <w:rsid w:val="00922C5C"/>
    <w:rsid w:val="00923054"/>
    <w:rsid w:val="00925E86"/>
    <w:rsid w:val="009274C0"/>
    <w:rsid w:val="00930CC1"/>
    <w:rsid w:val="00931080"/>
    <w:rsid w:val="00931E3C"/>
    <w:rsid w:val="00933033"/>
    <w:rsid w:val="009330BE"/>
    <w:rsid w:val="0093338B"/>
    <w:rsid w:val="00936DA9"/>
    <w:rsid w:val="009422EE"/>
    <w:rsid w:val="00944282"/>
    <w:rsid w:val="0095110D"/>
    <w:rsid w:val="00951BD2"/>
    <w:rsid w:val="00951C8A"/>
    <w:rsid w:val="009537AB"/>
    <w:rsid w:val="00953B22"/>
    <w:rsid w:val="0095527E"/>
    <w:rsid w:val="00956AB3"/>
    <w:rsid w:val="00960427"/>
    <w:rsid w:val="00961446"/>
    <w:rsid w:val="0096384D"/>
    <w:rsid w:val="00963AE0"/>
    <w:rsid w:val="00964D6A"/>
    <w:rsid w:val="00964DF1"/>
    <w:rsid w:val="009652B0"/>
    <w:rsid w:val="009658EE"/>
    <w:rsid w:val="00965C23"/>
    <w:rsid w:val="00971E55"/>
    <w:rsid w:val="00972959"/>
    <w:rsid w:val="009753EF"/>
    <w:rsid w:val="00975B8D"/>
    <w:rsid w:val="00975EB5"/>
    <w:rsid w:val="00983A16"/>
    <w:rsid w:val="0098575B"/>
    <w:rsid w:val="00987167"/>
    <w:rsid w:val="00990EBF"/>
    <w:rsid w:val="0099246A"/>
    <w:rsid w:val="00994DA5"/>
    <w:rsid w:val="0099509E"/>
    <w:rsid w:val="00995C52"/>
    <w:rsid w:val="009A0E8B"/>
    <w:rsid w:val="009A10F1"/>
    <w:rsid w:val="009A2201"/>
    <w:rsid w:val="009A43D3"/>
    <w:rsid w:val="009A5818"/>
    <w:rsid w:val="009A6586"/>
    <w:rsid w:val="009A751C"/>
    <w:rsid w:val="009B275F"/>
    <w:rsid w:val="009B7A93"/>
    <w:rsid w:val="009C016D"/>
    <w:rsid w:val="009C0441"/>
    <w:rsid w:val="009C0444"/>
    <w:rsid w:val="009C61A8"/>
    <w:rsid w:val="009C6E7B"/>
    <w:rsid w:val="009D168C"/>
    <w:rsid w:val="009D170F"/>
    <w:rsid w:val="009D1C9A"/>
    <w:rsid w:val="009D1CCA"/>
    <w:rsid w:val="009D22E7"/>
    <w:rsid w:val="009D2F82"/>
    <w:rsid w:val="009D3275"/>
    <w:rsid w:val="009D3C1D"/>
    <w:rsid w:val="009D553D"/>
    <w:rsid w:val="009D74CE"/>
    <w:rsid w:val="009E1511"/>
    <w:rsid w:val="009E1990"/>
    <w:rsid w:val="009E25C2"/>
    <w:rsid w:val="009E2AD2"/>
    <w:rsid w:val="009F7F64"/>
    <w:rsid w:val="00A00F6E"/>
    <w:rsid w:val="00A01BD3"/>
    <w:rsid w:val="00A03112"/>
    <w:rsid w:val="00A03312"/>
    <w:rsid w:val="00A0397D"/>
    <w:rsid w:val="00A05346"/>
    <w:rsid w:val="00A05D85"/>
    <w:rsid w:val="00A069E3"/>
    <w:rsid w:val="00A070BA"/>
    <w:rsid w:val="00A10074"/>
    <w:rsid w:val="00A10BF8"/>
    <w:rsid w:val="00A126E5"/>
    <w:rsid w:val="00A128A7"/>
    <w:rsid w:val="00A136DF"/>
    <w:rsid w:val="00A15C8C"/>
    <w:rsid w:val="00A21B02"/>
    <w:rsid w:val="00A22293"/>
    <w:rsid w:val="00A23BB5"/>
    <w:rsid w:val="00A2430F"/>
    <w:rsid w:val="00A25FC5"/>
    <w:rsid w:val="00A27676"/>
    <w:rsid w:val="00A3093C"/>
    <w:rsid w:val="00A30C18"/>
    <w:rsid w:val="00A30D40"/>
    <w:rsid w:val="00A3308C"/>
    <w:rsid w:val="00A333B8"/>
    <w:rsid w:val="00A34737"/>
    <w:rsid w:val="00A34BD0"/>
    <w:rsid w:val="00A34C98"/>
    <w:rsid w:val="00A3518E"/>
    <w:rsid w:val="00A35D16"/>
    <w:rsid w:val="00A3679B"/>
    <w:rsid w:val="00A36AE5"/>
    <w:rsid w:val="00A36E74"/>
    <w:rsid w:val="00A406D8"/>
    <w:rsid w:val="00A423F6"/>
    <w:rsid w:val="00A432C2"/>
    <w:rsid w:val="00A4394E"/>
    <w:rsid w:val="00A43CBB"/>
    <w:rsid w:val="00A46AFD"/>
    <w:rsid w:val="00A46E44"/>
    <w:rsid w:val="00A51DE9"/>
    <w:rsid w:val="00A53017"/>
    <w:rsid w:val="00A548F9"/>
    <w:rsid w:val="00A5490F"/>
    <w:rsid w:val="00A54B68"/>
    <w:rsid w:val="00A55B1C"/>
    <w:rsid w:val="00A55EA3"/>
    <w:rsid w:val="00A56461"/>
    <w:rsid w:val="00A63C12"/>
    <w:rsid w:val="00A63D34"/>
    <w:rsid w:val="00A63D90"/>
    <w:rsid w:val="00A6472F"/>
    <w:rsid w:val="00A66755"/>
    <w:rsid w:val="00A6706A"/>
    <w:rsid w:val="00A67D32"/>
    <w:rsid w:val="00A70FC5"/>
    <w:rsid w:val="00A72018"/>
    <w:rsid w:val="00A73931"/>
    <w:rsid w:val="00A740AA"/>
    <w:rsid w:val="00A75F4A"/>
    <w:rsid w:val="00A76E7B"/>
    <w:rsid w:val="00A77830"/>
    <w:rsid w:val="00A811F8"/>
    <w:rsid w:val="00A81890"/>
    <w:rsid w:val="00A83D84"/>
    <w:rsid w:val="00A84330"/>
    <w:rsid w:val="00A86234"/>
    <w:rsid w:val="00A9158D"/>
    <w:rsid w:val="00A929ED"/>
    <w:rsid w:val="00A95B0D"/>
    <w:rsid w:val="00A95B70"/>
    <w:rsid w:val="00A96719"/>
    <w:rsid w:val="00A968C7"/>
    <w:rsid w:val="00A9731C"/>
    <w:rsid w:val="00AA081D"/>
    <w:rsid w:val="00AA0B75"/>
    <w:rsid w:val="00AA1C5E"/>
    <w:rsid w:val="00AA3662"/>
    <w:rsid w:val="00AA3806"/>
    <w:rsid w:val="00AA405F"/>
    <w:rsid w:val="00AA69AC"/>
    <w:rsid w:val="00AB036E"/>
    <w:rsid w:val="00AB0EF6"/>
    <w:rsid w:val="00AB2A78"/>
    <w:rsid w:val="00AB309B"/>
    <w:rsid w:val="00AB4BD9"/>
    <w:rsid w:val="00AB630F"/>
    <w:rsid w:val="00AB7813"/>
    <w:rsid w:val="00AC455B"/>
    <w:rsid w:val="00AC535D"/>
    <w:rsid w:val="00AC5770"/>
    <w:rsid w:val="00AD0EF2"/>
    <w:rsid w:val="00AD3847"/>
    <w:rsid w:val="00AE16EB"/>
    <w:rsid w:val="00AE1A70"/>
    <w:rsid w:val="00AE4EF6"/>
    <w:rsid w:val="00AE61E1"/>
    <w:rsid w:val="00AE622C"/>
    <w:rsid w:val="00AE724B"/>
    <w:rsid w:val="00AF424C"/>
    <w:rsid w:val="00AF4DD3"/>
    <w:rsid w:val="00AF4E41"/>
    <w:rsid w:val="00AF4F9B"/>
    <w:rsid w:val="00AF5426"/>
    <w:rsid w:val="00AF7C15"/>
    <w:rsid w:val="00B000E2"/>
    <w:rsid w:val="00B00C50"/>
    <w:rsid w:val="00B01B1B"/>
    <w:rsid w:val="00B027B0"/>
    <w:rsid w:val="00B03C99"/>
    <w:rsid w:val="00B04598"/>
    <w:rsid w:val="00B04679"/>
    <w:rsid w:val="00B052C9"/>
    <w:rsid w:val="00B059C8"/>
    <w:rsid w:val="00B11579"/>
    <w:rsid w:val="00B117D2"/>
    <w:rsid w:val="00B12FAB"/>
    <w:rsid w:val="00B17D6D"/>
    <w:rsid w:val="00B21D04"/>
    <w:rsid w:val="00B2427B"/>
    <w:rsid w:val="00B25B5C"/>
    <w:rsid w:val="00B2616D"/>
    <w:rsid w:val="00B267B7"/>
    <w:rsid w:val="00B300DE"/>
    <w:rsid w:val="00B311C4"/>
    <w:rsid w:val="00B31FEA"/>
    <w:rsid w:val="00B3451C"/>
    <w:rsid w:val="00B34DA3"/>
    <w:rsid w:val="00B4056D"/>
    <w:rsid w:val="00B410F6"/>
    <w:rsid w:val="00B434B1"/>
    <w:rsid w:val="00B448EB"/>
    <w:rsid w:val="00B45378"/>
    <w:rsid w:val="00B46EAD"/>
    <w:rsid w:val="00B47219"/>
    <w:rsid w:val="00B503EC"/>
    <w:rsid w:val="00B53DCB"/>
    <w:rsid w:val="00B554C1"/>
    <w:rsid w:val="00B5566F"/>
    <w:rsid w:val="00B56241"/>
    <w:rsid w:val="00B56C9C"/>
    <w:rsid w:val="00B57970"/>
    <w:rsid w:val="00B57BDF"/>
    <w:rsid w:val="00B60011"/>
    <w:rsid w:val="00B61AA6"/>
    <w:rsid w:val="00B61DCD"/>
    <w:rsid w:val="00B61F06"/>
    <w:rsid w:val="00B6307B"/>
    <w:rsid w:val="00B64784"/>
    <w:rsid w:val="00B649BC"/>
    <w:rsid w:val="00B651D9"/>
    <w:rsid w:val="00B66843"/>
    <w:rsid w:val="00B6702F"/>
    <w:rsid w:val="00B713EA"/>
    <w:rsid w:val="00B73B38"/>
    <w:rsid w:val="00B74E1A"/>
    <w:rsid w:val="00B75794"/>
    <w:rsid w:val="00B7645C"/>
    <w:rsid w:val="00B80925"/>
    <w:rsid w:val="00B815CE"/>
    <w:rsid w:val="00B8252D"/>
    <w:rsid w:val="00B8295B"/>
    <w:rsid w:val="00B838CD"/>
    <w:rsid w:val="00B83CE0"/>
    <w:rsid w:val="00B84304"/>
    <w:rsid w:val="00B8778B"/>
    <w:rsid w:val="00B92A14"/>
    <w:rsid w:val="00B93F8A"/>
    <w:rsid w:val="00B96F22"/>
    <w:rsid w:val="00B971F7"/>
    <w:rsid w:val="00BA06CB"/>
    <w:rsid w:val="00BA1292"/>
    <w:rsid w:val="00BA332D"/>
    <w:rsid w:val="00BA3FA1"/>
    <w:rsid w:val="00BA4187"/>
    <w:rsid w:val="00BA598A"/>
    <w:rsid w:val="00BA60BA"/>
    <w:rsid w:val="00BA75AB"/>
    <w:rsid w:val="00BA760B"/>
    <w:rsid w:val="00BB0391"/>
    <w:rsid w:val="00BB0CC6"/>
    <w:rsid w:val="00BB1AF7"/>
    <w:rsid w:val="00BB20E4"/>
    <w:rsid w:val="00BB3A53"/>
    <w:rsid w:val="00BB42DB"/>
    <w:rsid w:val="00BB6BA1"/>
    <w:rsid w:val="00BB7690"/>
    <w:rsid w:val="00BC0091"/>
    <w:rsid w:val="00BC013F"/>
    <w:rsid w:val="00BC1206"/>
    <w:rsid w:val="00BC120F"/>
    <w:rsid w:val="00BC22EE"/>
    <w:rsid w:val="00BC2C68"/>
    <w:rsid w:val="00BC3FCA"/>
    <w:rsid w:val="00BC432D"/>
    <w:rsid w:val="00BC4DD7"/>
    <w:rsid w:val="00BC67D1"/>
    <w:rsid w:val="00BD1EA3"/>
    <w:rsid w:val="00BD385F"/>
    <w:rsid w:val="00BD760F"/>
    <w:rsid w:val="00BE0218"/>
    <w:rsid w:val="00BE20E7"/>
    <w:rsid w:val="00BE32E6"/>
    <w:rsid w:val="00BE3BE2"/>
    <w:rsid w:val="00BE4210"/>
    <w:rsid w:val="00BE594A"/>
    <w:rsid w:val="00BE5ED2"/>
    <w:rsid w:val="00BE5EE7"/>
    <w:rsid w:val="00BF086D"/>
    <w:rsid w:val="00BF3349"/>
    <w:rsid w:val="00BF3F31"/>
    <w:rsid w:val="00BF4AAD"/>
    <w:rsid w:val="00C02B55"/>
    <w:rsid w:val="00C1089B"/>
    <w:rsid w:val="00C11589"/>
    <w:rsid w:val="00C15457"/>
    <w:rsid w:val="00C16722"/>
    <w:rsid w:val="00C16C85"/>
    <w:rsid w:val="00C171CF"/>
    <w:rsid w:val="00C211B4"/>
    <w:rsid w:val="00C23B86"/>
    <w:rsid w:val="00C23F6A"/>
    <w:rsid w:val="00C24EE9"/>
    <w:rsid w:val="00C255AE"/>
    <w:rsid w:val="00C27153"/>
    <w:rsid w:val="00C27AB3"/>
    <w:rsid w:val="00C27FED"/>
    <w:rsid w:val="00C30E56"/>
    <w:rsid w:val="00C31027"/>
    <w:rsid w:val="00C3211E"/>
    <w:rsid w:val="00C32FDC"/>
    <w:rsid w:val="00C33D09"/>
    <w:rsid w:val="00C343E2"/>
    <w:rsid w:val="00C34D0A"/>
    <w:rsid w:val="00C37A3E"/>
    <w:rsid w:val="00C40D8F"/>
    <w:rsid w:val="00C4327C"/>
    <w:rsid w:val="00C44632"/>
    <w:rsid w:val="00C472D0"/>
    <w:rsid w:val="00C47A6B"/>
    <w:rsid w:val="00C50028"/>
    <w:rsid w:val="00C53882"/>
    <w:rsid w:val="00C628FA"/>
    <w:rsid w:val="00C62D6E"/>
    <w:rsid w:val="00C63C41"/>
    <w:rsid w:val="00C642C3"/>
    <w:rsid w:val="00C64F04"/>
    <w:rsid w:val="00C66309"/>
    <w:rsid w:val="00C67699"/>
    <w:rsid w:val="00C70683"/>
    <w:rsid w:val="00C716DD"/>
    <w:rsid w:val="00C716E2"/>
    <w:rsid w:val="00C734DA"/>
    <w:rsid w:val="00C7544E"/>
    <w:rsid w:val="00C77916"/>
    <w:rsid w:val="00C80AA9"/>
    <w:rsid w:val="00C80B2F"/>
    <w:rsid w:val="00C81034"/>
    <w:rsid w:val="00C81CBC"/>
    <w:rsid w:val="00C81CCE"/>
    <w:rsid w:val="00C847ED"/>
    <w:rsid w:val="00C9096A"/>
    <w:rsid w:val="00C9213C"/>
    <w:rsid w:val="00C92678"/>
    <w:rsid w:val="00C93E0C"/>
    <w:rsid w:val="00C97674"/>
    <w:rsid w:val="00CB7A9C"/>
    <w:rsid w:val="00CB7CC1"/>
    <w:rsid w:val="00CC0393"/>
    <w:rsid w:val="00CC13F2"/>
    <w:rsid w:val="00CC307A"/>
    <w:rsid w:val="00CC498D"/>
    <w:rsid w:val="00CC4EE1"/>
    <w:rsid w:val="00CC5108"/>
    <w:rsid w:val="00CC5BEB"/>
    <w:rsid w:val="00CD0AD0"/>
    <w:rsid w:val="00CD10A1"/>
    <w:rsid w:val="00CD2143"/>
    <w:rsid w:val="00CD3699"/>
    <w:rsid w:val="00CD4D70"/>
    <w:rsid w:val="00CD7241"/>
    <w:rsid w:val="00CE155F"/>
    <w:rsid w:val="00CE3655"/>
    <w:rsid w:val="00CE3AF2"/>
    <w:rsid w:val="00CE6685"/>
    <w:rsid w:val="00CE714E"/>
    <w:rsid w:val="00CF0D9B"/>
    <w:rsid w:val="00CF15F6"/>
    <w:rsid w:val="00CF2509"/>
    <w:rsid w:val="00CF44C5"/>
    <w:rsid w:val="00CF713C"/>
    <w:rsid w:val="00CF7AD5"/>
    <w:rsid w:val="00D0244B"/>
    <w:rsid w:val="00D02BF6"/>
    <w:rsid w:val="00D03664"/>
    <w:rsid w:val="00D04A36"/>
    <w:rsid w:val="00D057EA"/>
    <w:rsid w:val="00D100AF"/>
    <w:rsid w:val="00D11B33"/>
    <w:rsid w:val="00D12B10"/>
    <w:rsid w:val="00D1320B"/>
    <w:rsid w:val="00D13E78"/>
    <w:rsid w:val="00D1408C"/>
    <w:rsid w:val="00D143DC"/>
    <w:rsid w:val="00D149A5"/>
    <w:rsid w:val="00D15F6C"/>
    <w:rsid w:val="00D15FEC"/>
    <w:rsid w:val="00D160E9"/>
    <w:rsid w:val="00D17CFF"/>
    <w:rsid w:val="00D17E6E"/>
    <w:rsid w:val="00D2061E"/>
    <w:rsid w:val="00D209FD"/>
    <w:rsid w:val="00D22584"/>
    <w:rsid w:val="00D2288E"/>
    <w:rsid w:val="00D2383D"/>
    <w:rsid w:val="00D25659"/>
    <w:rsid w:val="00D33840"/>
    <w:rsid w:val="00D3469C"/>
    <w:rsid w:val="00D3677F"/>
    <w:rsid w:val="00D3693C"/>
    <w:rsid w:val="00D4156F"/>
    <w:rsid w:val="00D41E58"/>
    <w:rsid w:val="00D422ED"/>
    <w:rsid w:val="00D50509"/>
    <w:rsid w:val="00D51C42"/>
    <w:rsid w:val="00D5200B"/>
    <w:rsid w:val="00D525CC"/>
    <w:rsid w:val="00D52D84"/>
    <w:rsid w:val="00D56B22"/>
    <w:rsid w:val="00D63F69"/>
    <w:rsid w:val="00D6413D"/>
    <w:rsid w:val="00D64974"/>
    <w:rsid w:val="00D65BAA"/>
    <w:rsid w:val="00D66469"/>
    <w:rsid w:val="00D67112"/>
    <w:rsid w:val="00D6783B"/>
    <w:rsid w:val="00D73637"/>
    <w:rsid w:val="00D8031B"/>
    <w:rsid w:val="00D83758"/>
    <w:rsid w:val="00D84676"/>
    <w:rsid w:val="00D84A2F"/>
    <w:rsid w:val="00D85031"/>
    <w:rsid w:val="00D85F19"/>
    <w:rsid w:val="00D85FEA"/>
    <w:rsid w:val="00D8754C"/>
    <w:rsid w:val="00D87EC9"/>
    <w:rsid w:val="00D92006"/>
    <w:rsid w:val="00D94E4E"/>
    <w:rsid w:val="00D950CC"/>
    <w:rsid w:val="00D97000"/>
    <w:rsid w:val="00DA000C"/>
    <w:rsid w:val="00DA0064"/>
    <w:rsid w:val="00DA10F2"/>
    <w:rsid w:val="00DA20EE"/>
    <w:rsid w:val="00DA442B"/>
    <w:rsid w:val="00DA4F9B"/>
    <w:rsid w:val="00DA59CC"/>
    <w:rsid w:val="00DA6A32"/>
    <w:rsid w:val="00DA6D71"/>
    <w:rsid w:val="00DB351B"/>
    <w:rsid w:val="00DB44F6"/>
    <w:rsid w:val="00DB556F"/>
    <w:rsid w:val="00DB599E"/>
    <w:rsid w:val="00DB617D"/>
    <w:rsid w:val="00DC0679"/>
    <w:rsid w:val="00DC2A0F"/>
    <w:rsid w:val="00DC2AFF"/>
    <w:rsid w:val="00DC3E2A"/>
    <w:rsid w:val="00DC525F"/>
    <w:rsid w:val="00DC7F56"/>
    <w:rsid w:val="00DD077C"/>
    <w:rsid w:val="00DD1790"/>
    <w:rsid w:val="00DD40A9"/>
    <w:rsid w:val="00DD4209"/>
    <w:rsid w:val="00DD56DD"/>
    <w:rsid w:val="00DD5F52"/>
    <w:rsid w:val="00DD6842"/>
    <w:rsid w:val="00DD6AE6"/>
    <w:rsid w:val="00DD7D6E"/>
    <w:rsid w:val="00DE1252"/>
    <w:rsid w:val="00DE1EC4"/>
    <w:rsid w:val="00DE3365"/>
    <w:rsid w:val="00DE39BD"/>
    <w:rsid w:val="00DE3C75"/>
    <w:rsid w:val="00DE5625"/>
    <w:rsid w:val="00DE58D9"/>
    <w:rsid w:val="00DF0141"/>
    <w:rsid w:val="00DF0E38"/>
    <w:rsid w:val="00DF143A"/>
    <w:rsid w:val="00DF2B36"/>
    <w:rsid w:val="00DF2FB3"/>
    <w:rsid w:val="00DF3130"/>
    <w:rsid w:val="00DF52A8"/>
    <w:rsid w:val="00DF619B"/>
    <w:rsid w:val="00DF61F9"/>
    <w:rsid w:val="00DF6254"/>
    <w:rsid w:val="00E0548A"/>
    <w:rsid w:val="00E056FD"/>
    <w:rsid w:val="00E06711"/>
    <w:rsid w:val="00E07AF0"/>
    <w:rsid w:val="00E13222"/>
    <w:rsid w:val="00E132BC"/>
    <w:rsid w:val="00E15736"/>
    <w:rsid w:val="00E16314"/>
    <w:rsid w:val="00E1687C"/>
    <w:rsid w:val="00E16BAC"/>
    <w:rsid w:val="00E16C08"/>
    <w:rsid w:val="00E16EB7"/>
    <w:rsid w:val="00E17666"/>
    <w:rsid w:val="00E17799"/>
    <w:rsid w:val="00E177CD"/>
    <w:rsid w:val="00E20690"/>
    <w:rsid w:val="00E22CFC"/>
    <w:rsid w:val="00E23424"/>
    <w:rsid w:val="00E23FB5"/>
    <w:rsid w:val="00E24631"/>
    <w:rsid w:val="00E25E47"/>
    <w:rsid w:val="00E32970"/>
    <w:rsid w:val="00E329CE"/>
    <w:rsid w:val="00E332C7"/>
    <w:rsid w:val="00E338DA"/>
    <w:rsid w:val="00E351A8"/>
    <w:rsid w:val="00E3637E"/>
    <w:rsid w:val="00E36698"/>
    <w:rsid w:val="00E413CB"/>
    <w:rsid w:val="00E421A5"/>
    <w:rsid w:val="00E42402"/>
    <w:rsid w:val="00E43499"/>
    <w:rsid w:val="00E441FC"/>
    <w:rsid w:val="00E4466B"/>
    <w:rsid w:val="00E44857"/>
    <w:rsid w:val="00E45125"/>
    <w:rsid w:val="00E455CE"/>
    <w:rsid w:val="00E51A44"/>
    <w:rsid w:val="00E51C7C"/>
    <w:rsid w:val="00E52656"/>
    <w:rsid w:val="00E55723"/>
    <w:rsid w:val="00E57117"/>
    <w:rsid w:val="00E57901"/>
    <w:rsid w:val="00E605AD"/>
    <w:rsid w:val="00E60B87"/>
    <w:rsid w:val="00E61BF9"/>
    <w:rsid w:val="00E6513C"/>
    <w:rsid w:val="00E663C5"/>
    <w:rsid w:val="00E6680F"/>
    <w:rsid w:val="00E66BB8"/>
    <w:rsid w:val="00E66D8D"/>
    <w:rsid w:val="00E67080"/>
    <w:rsid w:val="00E67F3B"/>
    <w:rsid w:val="00E713B2"/>
    <w:rsid w:val="00E730F4"/>
    <w:rsid w:val="00E75E69"/>
    <w:rsid w:val="00E76774"/>
    <w:rsid w:val="00E8023A"/>
    <w:rsid w:val="00E816DC"/>
    <w:rsid w:val="00E83F8B"/>
    <w:rsid w:val="00E90829"/>
    <w:rsid w:val="00E9325B"/>
    <w:rsid w:val="00E9360D"/>
    <w:rsid w:val="00E95504"/>
    <w:rsid w:val="00E95F93"/>
    <w:rsid w:val="00E97568"/>
    <w:rsid w:val="00EA0CC6"/>
    <w:rsid w:val="00EA2171"/>
    <w:rsid w:val="00EA55D1"/>
    <w:rsid w:val="00EB0E93"/>
    <w:rsid w:val="00EB1778"/>
    <w:rsid w:val="00EB31D1"/>
    <w:rsid w:val="00EB3BAC"/>
    <w:rsid w:val="00EB6B9F"/>
    <w:rsid w:val="00EB6E37"/>
    <w:rsid w:val="00EB759A"/>
    <w:rsid w:val="00EC02AD"/>
    <w:rsid w:val="00EC15A4"/>
    <w:rsid w:val="00EC288B"/>
    <w:rsid w:val="00EC2FB2"/>
    <w:rsid w:val="00EC49E3"/>
    <w:rsid w:val="00EC5D20"/>
    <w:rsid w:val="00ED0273"/>
    <w:rsid w:val="00ED17B7"/>
    <w:rsid w:val="00ED1A11"/>
    <w:rsid w:val="00ED1EBB"/>
    <w:rsid w:val="00ED22FB"/>
    <w:rsid w:val="00ED5055"/>
    <w:rsid w:val="00ED6CEF"/>
    <w:rsid w:val="00EE049F"/>
    <w:rsid w:val="00EE156C"/>
    <w:rsid w:val="00EE168F"/>
    <w:rsid w:val="00EE1731"/>
    <w:rsid w:val="00EE3D43"/>
    <w:rsid w:val="00EE457C"/>
    <w:rsid w:val="00EE6B5E"/>
    <w:rsid w:val="00EE7A35"/>
    <w:rsid w:val="00EE7C9C"/>
    <w:rsid w:val="00EE7EC1"/>
    <w:rsid w:val="00EF0B37"/>
    <w:rsid w:val="00EF11D0"/>
    <w:rsid w:val="00F00447"/>
    <w:rsid w:val="00F01A46"/>
    <w:rsid w:val="00F01D70"/>
    <w:rsid w:val="00F05BDB"/>
    <w:rsid w:val="00F10C41"/>
    <w:rsid w:val="00F116C9"/>
    <w:rsid w:val="00F218A1"/>
    <w:rsid w:val="00F21A30"/>
    <w:rsid w:val="00F22325"/>
    <w:rsid w:val="00F2242F"/>
    <w:rsid w:val="00F22470"/>
    <w:rsid w:val="00F241A5"/>
    <w:rsid w:val="00F276BD"/>
    <w:rsid w:val="00F325C3"/>
    <w:rsid w:val="00F339C4"/>
    <w:rsid w:val="00F34FD2"/>
    <w:rsid w:val="00F40596"/>
    <w:rsid w:val="00F40E0A"/>
    <w:rsid w:val="00F41CD9"/>
    <w:rsid w:val="00F4259A"/>
    <w:rsid w:val="00F43BFB"/>
    <w:rsid w:val="00F44321"/>
    <w:rsid w:val="00F453AC"/>
    <w:rsid w:val="00F4645F"/>
    <w:rsid w:val="00F50640"/>
    <w:rsid w:val="00F5138E"/>
    <w:rsid w:val="00F577F9"/>
    <w:rsid w:val="00F60F62"/>
    <w:rsid w:val="00F62F1C"/>
    <w:rsid w:val="00F64B9C"/>
    <w:rsid w:val="00F64CF9"/>
    <w:rsid w:val="00F72607"/>
    <w:rsid w:val="00F73683"/>
    <w:rsid w:val="00F76CDD"/>
    <w:rsid w:val="00F77681"/>
    <w:rsid w:val="00F806D4"/>
    <w:rsid w:val="00F81057"/>
    <w:rsid w:val="00F8243C"/>
    <w:rsid w:val="00F84B8D"/>
    <w:rsid w:val="00F86CCD"/>
    <w:rsid w:val="00F87F40"/>
    <w:rsid w:val="00F90A4A"/>
    <w:rsid w:val="00F90DED"/>
    <w:rsid w:val="00F938D8"/>
    <w:rsid w:val="00F938DC"/>
    <w:rsid w:val="00F948BF"/>
    <w:rsid w:val="00F950EE"/>
    <w:rsid w:val="00F95A2C"/>
    <w:rsid w:val="00FA037C"/>
    <w:rsid w:val="00FA1794"/>
    <w:rsid w:val="00FA3EB4"/>
    <w:rsid w:val="00FA5E15"/>
    <w:rsid w:val="00FA748C"/>
    <w:rsid w:val="00FB07B8"/>
    <w:rsid w:val="00FB0897"/>
    <w:rsid w:val="00FB2282"/>
    <w:rsid w:val="00FB31EF"/>
    <w:rsid w:val="00FB3F0A"/>
    <w:rsid w:val="00FB68E3"/>
    <w:rsid w:val="00FB6B61"/>
    <w:rsid w:val="00FC00E1"/>
    <w:rsid w:val="00FC0DAB"/>
    <w:rsid w:val="00FC2749"/>
    <w:rsid w:val="00FC31B1"/>
    <w:rsid w:val="00FC326E"/>
    <w:rsid w:val="00FC442A"/>
    <w:rsid w:val="00FC79BD"/>
    <w:rsid w:val="00FD1B1D"/>
    <w:rsid w:val="00FD1FA2"/>
    <w:rsid w:val="00FD2701"/>
    <w:rsid w:val="00FD3037"/>
    <w:rsid w:val="00FD523E"/>
    <w:rsid w:val="00FD69DA"/>
    <w:rsid w:val="00FE0728"/>
    <w:rsid w:val="00FE6C41"/>
    <w:rsid w:val="00FE7C85"/>
    <w:rsid w:val="00FF3C5B"/>
    <w:rsid w:val="00FF5832"/>
    <w:rsid w:val="00FF67F6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13452"/>
  <w15:docId w15:val="{B3711C2C-D4B5-49C6-A1E7-97FA4FE4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1A5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A5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241A5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41A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A5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241A5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241A5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241A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1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1A5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241A5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241A5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241A5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241A5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1A5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241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241A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41A5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241A5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241A5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241A5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F241A5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241A5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241A5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241A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241A5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241A5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241A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241A5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241A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241A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24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F241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241A5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241A5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241A5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241A5"/>
    <w:pPr>
      <w:numPr>
        <w:numId w:val="6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F241A5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F241A5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F241A5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241A5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241A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241A5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241A5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241A5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241A5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241A5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241A5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241A5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241A5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241A5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241A5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F241A5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241A5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4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1A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1A5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241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1A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241A5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241A5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1A5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241A5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241A5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241A5"/>
    <w:pPr>
      <w:spacing w:before="240"/>
    </w:pPr>
  </w:style>
  <w:style w:type="paragraph" w:customStyle="1" w:styleId="LegalHeader">
    <w:name w:val="Legal Header"/>
    <w:basedOn w:val="Normal"/>
    <w:uiPriority w:val="3"/>
    <w:rsid w:val="00F241A5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241A5"/>
    <w:rPr>
      <w:sz w:val="18"/>
    </w:rPr>
  </w:style>
  <w:style w:type="paragraph" w:customStyle="1" w:styleId="CourseInfo">
    <w:name w:val="Course Info"/>
    <w:basedOn w:val="Normal"/>
    <w:uiPriority w:val="4"/>
    <w:rsid w:val="00F241A5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241A5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241A5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241A5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241A5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241A5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F241A5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241A5"/>
    <w:pPr>
      <w:jc w:val="center"/>
    </w:pPr>
  </w:style>
  <w:style w:type="paragraph" w:customStyle="1" w:styleId="TopicsCoveredItem">
    <w:name w:val="Topics Covered Item"/>
    <w:basedOn w:val="Normal"/>
    <w:uiPriority w:val="4"/>
    <w:rsid w:val="00F241A5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241A5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241A5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F241A5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241A5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241A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241A5"/>
    <w:pPr>
      <w:spacing w:before="0" w:after="0"/>
      <w:ind w:left="360" w:hanging="360"/>
    </w:pPr>
  </w:style>
  <w:style w:type="paragraph" w:customStyle="1" w:styleId="LabExerciseText">
    <w:name w:val="Lab Exercise Text"/>
    <w:basedOn w:val="Normal"/>
    <w:uiPriority w:val="99"/>
    <w:qFormat/>
    <w:rsid w:val="00A23BB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42392"/>
    <w:rPr>
      <w:color w:val="800080" w:themeColor="followedHyperlink"/>
      <w:u w:val="single"/>
    </w:rPr>
  </w:style>
  <w:style w:type="paragraph" w:customStyle="1" w:styleId="LabStepLevel2Numbered">
    <w:name w:val="Lab Step Level 2 Numbered"/>
    <w:basedOn w:val="LabStepNumbered"/>
    <w:uiPriority w:val="2"/>
    <w:qFormat/>
    <w:rsid w:val="00E3297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Default">
    <w:name w:val="Default"/>
    <w:uiPriority w:val="99"/>
    <w:rsid w:val="00BB1A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1C7B5E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A006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localhost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eader" Target="header2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hyperlink" Target="https://localhos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app.powerbi.com" TargetMode="External"/><Relationship Id="rId54" Type="http://schemas.openxmlformats.org/officeDocument/2006/relationships/image" Target="media/image39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yperlink" Target="https://localhost" TargetMode="External"/><Relationship Id="rId39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Props1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2CB9DD-4D46-41D6-8DA5-8F406E02CB4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</TotalTime>
  <Pages>19</Pages>
  <Words>2823</Words>
  <Characters>16097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18883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 Student</dc:creator>
  <cp:keywords/>
  <dc:description/>
  <cp:lastModifiedBy>Ted Pattison</cp:lastModifiedBy>
  <cp:revision>3</cp:revision>
  <cp:lastPrinted>2015-10-27T18:03:00Z</cp:lastPrinted>
  <dcterms:created xsi:type="dcterms:W3CDTF">2022-11-21T22:13:00Z</dcterms:created>
  <dcterms:modified xsi:type="dcterms:W3CDTF">2022-11-21T22:13:00Z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